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85CF4" w14:textId="23041619" w:rsidR="00723C40" w:rsidRPr="006A2F2F" w:rsidRDefault="00723C40" w:rsidP="00232225"/>
    <w:p w14:paraId="4F217C9C" w14:textId="77777777" w:rsidR="00723C40" w:rsidRPr="006A2F2F" w:rsidRDefault="00723C40">
      <w:pPr>
        <w:rPr>
          <w:rFonts w:cstheme="minorHAnsi"/>
          <w:sz w:val="20"/>
          <w:szCs w:val="20"/>
        </w:rPr>
      </w:pPr>
    </w:p>
    <w:p w14:paraId="36E11412" w14:textId="77777777" w:rsidR="00723C40" w:rsidRPr="006A2F2F" w:rsidRDefault="00723C40">
      <w:pPr>
        <w:rPr>
          <w:rFonts w:cstheme="minorHAnsi"/>
          <w:sz w:val="20"/>
          <w:szCs w:val="20"/>
        </w:rPr>
      </w:pPr>
    </w:p>
    <w:p w14:paraId="6D33E8D7" w14:textId="77777777" w:rsidR="00723C40" w:rsidRPr="006A2F2F" w:rsidRDefault="00723C40">
      <w:pPr>
        <w:rPr>
          <w:rFonts w:cstheme="minorHAnsi"/>
          <w:sz w:val="20"/>
          <w:szCs w:val="20"/>
        </w:rPr>
      </w:pPr>
    </w:p>
    <w:p w14:paraId="54B1D88E" w14:textId="77777777" w:rsidR="00723C40" w:rsidRPr="006A2F2F" w:rsidRDefault="00723C40">
      <w:pPr>
        <w:rPr>
          <w:rFonts w:cstheme="minorHAnsi"/>
          <w:sz w:val="20"/>
          <w:szCs w:val="20"/>
        </w:rPr>
      </w:pPr>
    </w:p>
    <w:p w14:paraId="7C473379" w14:textId="77777777" w:rsidR="00723C40" w:rsidRPr="006A2F2F" w:rsidRDefault="00723C40">
      <w:pPr>
        <w:rPr>
          <w:rFonts w:cstheme="minorHAnsi"/>
          <w:sz w:val="20"/>
          <w:szCs w:val="20"/>
        </w:rPr>
      </w:pPr>
    </w:p>
    <w:p w14:paraId="442AB098" w14:textId="77777777" w:rsidR="00723C40" w:rsidRPr="006A2F2F" w:rsidRDefault="00723C40">
      <w:pPr>
        <w:rPr>
          <w:rFonts w:cstheme="minorHAnsi"/>
          <w:sz w:val="20"/>
          <w:szCs w:val="20"/>
        </w:rPr>
      </w:pPr>
    </w:p>
    <w:p w14:paraId="78961801" w14:textId="77777777" w:rsidR="00737DE3" w:rsidRPr="006A2F2F" w:rsidRDefault="00737DE3">
      <w:pPr>
        <w:rPr>
          <w:rFonts w:cstheme="minorHAnsi"/>
          <w:b/>
          <w:bCs/>
          <w:color w:val="D2DA4D" w:themeColor="background2"/>
          <w:sz w:val="40"/>
          <w:szCs w:val="40"/>
        </w:rPr>
      </w:pPr>
    </w:p>
    <w:p w14:paraId="559EA730" w14:textId="6A536049" w:rsidR="00723C40" w:rsidRPr="006A2F2F" w:rsidRDefault="00E46F5B">
      <w:pPr>
        <w:rPr>
          <w:rFonts w:cstheme="minorHAnsi"/>
          <w:b/>
          <w:bCs/>
          <w:color w:val="D2DA4D" w:themeColor="background2"/>
          <w:sz w:val="40"/>
          <w:szCs w:val="40"/>
        </w:rPr>
      </w:pPr>
      <w:r w:rsidRPr="006A2F2F">
        <w:rPr>
          <w:rFonts w:cstheme="minorHAnsi"/>
          <w:b/>
          <w:bCs/>
          <w:color w:val="D2DA4D" w:themeColor="background2"/>
          <w:sz w:val="40"/>
          <w:szCs w:val="40"/>
        </w:rPr>
        <w:t>Implementierung einer</w:t>
      </w:r>
      <w:r w:rsidR="00FE7428">
        <w:rPr>
          <w:rFonts w:cstheme="minorHAnsi"/>
          <w:b/>
          <w:bCs/>
          <w:color w:val="D2DA4D" w:themeColor="background2"/>
          <w:sz w:val="40"/>
          <w:szCs w:val="40"/>
        </w:rPr>
        <w:t xml:space="preserve"> extern zugreifbaren Medienserver-Umgebung </w:t>
      </w:r>
    </w:p>
    <w:p w14:paraId="4EAEB7E1" w14:textId="77777777" w:rsidR="00723C40" w:rsidRPr="006A2F2F" w:rsidRDefault="00723C40" w:rsidP="001F0EF0">
      <w:pPr>
        <w:spacing w:after="0"/>
        <w:rPr>
          <w:rFonts w:cstheme="minorHAnsi"/>
          <w:b/>
          <w:bCs/>
          <w:color w:val="D2DA4D" w:themeColor="background2"/>
          <w:sz w:val="40"/>
          <w:szCs w:val="40"/>
        </w:rPr>
      </w:pPr>
    </w:p>
    <w:p w14:paraId="319FFE28" w14:textId="42F61C52" w:rsidR="00723C40" w:rsidRPr="006A2F2F" w:rsidRDefault="007749EA">
      <w:pPr>
        <w:rPr>
          <w:rFonts w:cstheme="minorHAnsi"/>
          <w:b/>
          <w:bCs/>
          <w:color w:val="FFFFFF" w:themeColor="background1"/>
          <w:sz w:val="40"/>
          <w:szCs w:val="40"/>
        </w:rPr>
      </w:pPr>
      <w:r w:rsidRPr="006A2F2F">
        <w:rPr>
          <w:rFonts w:cstheme="minorHAnsi"/>
          <w:b/>
          <w:bCs/>
          <w:caps/>
          <w:color w:val="D2DA4D" w:themeColor="background2"/>
          <w:sz w:val="40"/>
          <w:szCs w:val="40"/>
        </w:rPr>
        <w:t>Autor</w:t>
      </w:r>
      <w:r w:rsidRPr="006A2F2F">
        <w:rPr>
          <w:rFonts w:cstheme="minorHAnsi"/>
          <w:b/>
          <w:bCs/>
          <w:color w:val="D2DA4D" w:themeColor="background2"/>
          <w:sz w:val="40"/>
          <w:szCs w:val="40"/>
        </w:rPr>
        <w:br/>
      </w:r>
      <w:r w:rsidR="00FE7428">
        <w:rPr>
          <w:rFonts w:cstheme="minorHAnsi"/>
          <w:color w:val="FFFFFF" w:themeColor="background1"/>
          <w:sz w:val="40"/>
          <w:szCs w:val="40"/>
        </w:rPr>
        <w:t>Thomas Hartl</w:t>
      </w:r>
    </w:p>
    <w:p w14:paraId="75F52EBE" w14:textId="77777777" w:rsidR="00723C40" w:rsidRPr="006A2F2F" w:rsidRDefault="00723C40" w:rsidP="001F0EF0">
      <w:pPr>
        <w:spacing w:after="0"/>
        <w:rPr>
          <w:rFonts w:cstheme="minorHAnsi"/>
          <w:b/>
          <w:bCs/>
          <w:color w:val="FFFFFF" w:themeColor="background1"/>
          <w:sz w:val="40"/>
          <w:szCs w:val="40"/>
        </w:rPr>
      </w:pPr>
    </w:p>
    <w:p w14:paraId="0BD95779" w14:textId="6FE1B6F3" w:rsidR="001F0EF0" w:rsidRPr="006A2F2F" w:rsidRDefault="007749EA" w:rsidP="00737DE3">
      <w:pPr>
        <w:rPr>
          <w:rFonts w:cstheme="minorHAnsi"/>
          <w:color w:val="FFFFFF" w:themeColor="background1"/>
          <w:sz w:val="40"/>
          <w:szCs w:val="40"/>
        </w:rPr>
      </w:pPr>
      <w:r w:rsidRPr="006A2F2F">
        <w:rPr>
          <w:rFonts w:cstheme="minorHAnsi"/>
          <w:b/>
          <w:bCs/>
          <w:caps/>
          <w:color w:val="D2DA4D" w:themeColor="background2"/>
          <w:sz w:val="40"/>
          <w:szCs w:val="40"/>
        </w:rPr>
        <w:t>Qualifikation zum Beruf</w:t>
      </w:r>
      <w:r w:rsidRPr="006A2F2F">
        <w:rPr>
          <w:rFonts w:cstheme="minorHAnsi"/>
          <w:b/>
          <w:bCs/>
          <w:caps/>
          <w:color w:val="D2DA4D" w:themeColor="background2"/>
          <w:sz w:val="40"/>
          <w:szCs w:val="40"/>
        </w:rPr>
        <w:br/>
      </w:r>
      <w:r w:rsidR="00737DE3" w:rsidRPr="006A2F2F">
        <w:rPr>
          <w:rFonts w:cstheme="minorHAnsi"/>
          <w:color w:val="FFFFFF" w:themeColor="background1"/>
          <w:sz w:val="40"/>
          <w:szCs w:val="40"/>
        </w:rPr>
        <w:t xml:space="preserve">Fachinformatiker für </w:t>
      </w:r>
      <w:r w:rsidR="001F6C07" w:rsidRPr="006A2F2F">
        <w:rPr>
          <w:rFonts w:cstheme="minorHAnsi"/>
          <w:color w:val="FFFFFF" w:themeColor="background1"/>
          <w:sz w:val="40"/>
          <w:szCs w:val="40"/>
        </w:rPr>
        <w:t>Systemintegration</w:t>
      </w:r>
      <w:r w:rsidR="00BB678B" w:rsidRPr="006A2F2F">
        <w:rPr>
          <w:rFonts w:cstheme="minorHAnsi"/>
          <w:color w:val="FFFFFF" w:themeColor="background1"/>
          <w:sz w:val="40"/>
          <w:szCs w:val="40"/>
        </w:rPr>
        <w:t xml:space="preserve">  </w:t>
      </w:r>
    </w:p>
    <w:p w14:paraId="3783E4D4" w14:textId="3442D28D" w:rsidR="001F0EF0" w:rsidRPr="006A2F2F" w:rsidRDefault="001F0EF0" w:rsidP="00C176A6">
      <w:pPr>
        <w:tabs>
          <w:tab w:val="left" w:pos="2268"/>
        </w:tabs>
        <w:spacing w:after="0"/>
        <w:rPr>
          <w:rFonts w:cstheme="minorHAnsi"/>
          <w:b/>
          <w:bCs/>
          <w:color w:val="FFFFFF" w:themeColor="background1"/>
          <w:sz w:val="24"/>
          <w:szCs w:val="24"/>
        </w:rPr>
      </w:pPr>
    </w:p>
    <w:p w14:paraId="2C4BA6A3" w14:textId="1800396D" w:rsidR="001F0EF0" w:rsidRPr="006A2F2F" w:rsidRDefault="001F0EF0" w:rsidP="00C176A6">
      <w:pPr>
        <w:tabs>
          <w:tab w:val="left" w:pos="2268"/>
        </w:tabs>
        <w:spacing w:after="0"/>
        <w:rPr>
          <w:rFonts w:cstheme="minorHAnsi"/>
          <w:b/>
          <w:bCs/>
          <w:color w:val="FFFFFF" w:themeColor="background1"/>
          <w:sz w:val="24"/>
          <w:szCs w:val="24"/>
        </w:rPr>
      </w:pPr>
    </w:p>
    <w:p w14:paraId="75461321" w14:textId="531E8EC1" w:rsidR="001F0EF0" w:rsidRPr="006A2F2F" w:rsidRDefault="001F0EF0" w:rsidP="00C176A6">
      <w:pPr>
        <w:tabs>
          <w:tab w:val="left" w:pos="2268"/>
        </w:tabs>
        <w:spacing w:after="0"/>
        <w:rPr>
          <w:rFonts w:cstheme="minorHAnsi"/>
          <w:b/>
          <w:bCs/>
          <w:color w:val="FFFFFF" w:themeColor="background1"/>
          <w:sz w:val="24"/>
          <w:szCs w:val="24"/>
        </w:rPr>
      </w:pPr>
    </w:p>
    <w:p w14:paraId="05210EC3" w14:textId="56576145" w:rsidR="00893A84" w:rsidRPr="006A2F2F" w:rsidRDefault="007749EA" w:rsidP="00C176A6">
      <w:pPr>
        <w:tabs>
          <w:tab w:val="left" w:pos="2268"/>
        </w:tabs>
        <w:spacing w:after="0"/>
        <w:rPr>
          <w:rFonts w:cstheme="minorHAnsi"/>
          <w:color w:val="FFFFFF" w:themeColor="background1"/>
          <w:sz w:val="24"/>
          <w:szCs w:val="24"/>
        </w:rPr>
      </w:pPr>
      <w:r w:rsidRPr="006A2F2F">
        <w:rPr>
          <w:rFonts w:cs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008C58D" wp14:editId="493E58EA">
                <wp:simplePos x="0" y="0"/>
                <wp:positionH relativeFrom="margin">
                  <wp:posOffset>-85824</wp:posOffset>
                </wp:positionH>
                <wp:positionV relativeFrom="page">
                  <wp:posOffset>9175713</wp:posOffset>
                </wp:positionV>
                <wp:extent cx="4075430" cy="1277811"/>
                <wp:effectExtent l="0" t="0" r="0" b="0"/>
                <wp:wrapNone/>
                <wp:docPr id="2528468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430" cy="12778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E3D60" w14:textId="77777777" w:rsidR="00FE7428" w:rsidRDefault="00FE7428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332A6132" w14:textId="01BD0C08" w:rsidR="00117174" w:rsidRPr="006A2F2F" w:rsidRDefault="007749EA">
                            <w:pPr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6A2F2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Ersteller:</w:t>
                            </w:r>
                            <w:r w:rsidRPr="006A2F2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</w:r>
                            <w:r w:rsidRPr="006A2F2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</w:r>
                            <w:r w:rsidR="00FE7428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>Thomas Hartl</w:t>
                            </w:r>
                            <w:r w:rsidR="00FE7428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</w:r>
                            <w:r w:rsidRPr="006A2F2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br/>
                              <w:t>Ausbildungsbetrieb:</w:t>
                            </w:r>
                            <w:r w:rsidRPr="006A2F2F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</w:r>
                            <w:r w:rsidRPr="006A2F2F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>GEWO Feinmechanik GmbH</w:t>
                            </w:r>
                            <w:r w:rsidR="005319FA">
                              <w:rPr>
                                <w:rFonts w:cstheme="minorHAns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&amp; Co. KG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08C58D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-6.75pt;margin-top:722.5pt;width:320.9pt;height:100.6pt;z-index:2516582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" filled="f" stroked="f" strokeweight=".5pt">
                <v:textbox>
                  <w:txbxContent>
                    <w:p w14:paraId="42FE3D60" w14:textId="77777777" w:rsidR="00FE7428" w:rsidRDefault="00FE7428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332A6132" w14:textId="01BD0C08" w:rsidR="00117174" w:rsidRPr="006A2F2F" w:rsidRDefault="007749EA">
                      <w:pPr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6A2F2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Ersteller:</w:t>
                      </w:r>
                      <w:r w:rsidRPr="006A2F2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ab/>
                      </w:r>
                      <w:r w:rsidRPr="006A2F2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ab/>
                      </w:r>
                      <w:r w:rsidR="00FE7428"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  <w:t>Thomas Hartl</w:t>
                      </w:r>
                      <w:r w:rsidR="00FE7428"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  <w:tab/>
                      </w:r>
                      <w:r w:rsidRPr="006A2F2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br/>
                        <w:t>Ausbildungsbetrieb:</w:t>
                      </w:r>
                      <w:r w:rsidRPr="006A2F2F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ab/>
                      </w:r>
                      <w:r w:rsidRPr="006A2F2F"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  <w:t>GEWO Feinmechanik GmbH</w:t>
                      </w:r>
                      <w:r w:rsidR="005319FA">
                        <w:rPr>
                          <w:rFonts w:cstheme="minorHAnsi"/>
                          <w:color w:val="FFFFFF" w:themeColor="background1"/>
                          <w:sz w:val="24"/>
                          <w:szCs w:val="24"/>
                        </w:rPr>
                        <w:t xml:space="preserve"> &amp; Co. KG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93A84" w:rsidRPr="006A2F2F">
        <w:rPr>
          <w:rFonts w:cstheme="minorHAnsi"/>
          <w:sz w:val="20"/>
          <w:szCs w:val="20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5257781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D4DF91" w14:textId="50AE8742" w:rsidR="00246603" w:rsidRPr="006A2F2F" w:rsidRDefault="007749EA">
          <w:pPr>
            <w:pStyle w:val="Inhaltsverzeichnisberschrift"/>
            <w:rPr>
              <w:rStyle w:val="berschrift1Zchn"/>
              <w:rFonts w:asciiTheme="minorHAnsi" w:hAnsiTheme="minorHAnsi" w:cstheme="minorHAnsi"/>
            </w:rPr>
          </w:pPr>
          <w:r w:rsidRPr="006A2F2F">
            <w:rPr>
              <w:rStyle w:val="berschrift1Zchn"/>
              <w:rFonts w:asciiTheme="minorHAnsi" w:hAnsiTheme="minorHAnsi" w:cstheme="minorHAnsi"/>
            </w:rPr>
            <w:t>Inhaltsverzeichnis</w:t>
          </w:r>
        </w:p>
        <w:p w14:paraId="5FAD498B" w14:textId="4E00253C" w:rsidR="007D7F87" w:rsidRDefault="007749EA">
          <w:pPr>
            <w:pStyle w:val="Verzeichnis1"/>
            <w:rPr>
              <w:rFonts w:eastAsiaTheme="minorEastAsia"/>
              <w:lang w:eastAsia="de-DE"/>
            </w:rPr>
          </w:pPr>
          <w:r w:rsidRPr="006A2F2F">
            <w:rPr>
              <w:noProof w:val="0"/>
            </w:rPr>
            <w:fldChar w:fldCharType="begin"/>
          </w:r>
          <w:r w:rsidRPr="006A2F2F">
            <w:rPr>
              <w:noProof w:val="0"/>
            </w:rPr>
            <w:instrText xml:space="preserve"> TOC \o "1-3" \h \z \u </w:instrText>
          </w:r>
          <w:r w:rsidRPr="006A2F2F">
            <w:rPr>
              <w:noProof w:val="0"/>
            </w:rPr>
            <w:fldChar w:fldCharType="separate"/>
          </w:r>
          <w:hyperlink w:anchor="_Toc223105551" w:history="1">
            <w:r w:rsidR="007D7F87" w:rsidRPr="005F74CC">
              <w:rPr>
                <w:rStyle w:val="Hyperlink"/>
              </w:rPr>
              <w:t>1 Einleitung</w:t>
            </w:r>
            <w:r w:rsidR="007D7F87">
              <w:rPr>
                <w:webHidden/>
              </w:rPr>
              <w:tab/>
            </w:r>
            <w:r w:rsidR="007D7F87">
              <w:rPr>
                <w:webHidden/>
              </w:rPr>
              <w:fldChar w:fldCharType="begin"/>
            </w:r>
            <w:r w:rsidR="007D7F87">
              <w:rPr>
                <w:webHidden/>
              </w:rPr>
              <w:instrText xml:space="preserve"> PAGEREF _Toc223105551 \h </w:instrText>
            </w:r>
            <w:r w:rsidR="007D7F87">
              <w:rPr>
                <w:webHidden/>
              </w:rPr>
            </w:r>
            <w:r w:rsidR="007D7F87">
              <w:rPr>
                <w:webHidden/>
              </w:rPr>
              <w:fldChar w:fldCharType="separate"/>
            </w:r>
            <w:r w:rsidR="00A25A36">
              <w:rPr>
                <w:webHidden/>
              </w:rPr>
              <w:t>4</w:t>
            </w:r>
            <w:r w:rsidR="007D7F87">
              <w:rPr>
                <w:webHidden/>
              </w:rPr>
              <w:fldChar w:fldCharType="end"/>
            </w:r>
          </w:hyperlink>
        </w:p>
        <w:p w14:paraId="15EB3E6D" w14:textId="27B980DE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52" w:history="1">
            <w:r w:rsidR="007D7F87" w:rsidRPr="005F74CC">
              <w:rPr>
                <w:rStyle w:val="Hyperlink"/>
                <w:noProof/>
              </w:rPr>
              <w:t>1.1 Dokumentationshinweis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_Toc223105552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4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7CC6A8C5" w14:textId="74101A65" w:rsidR="007D7F87" w:rsidRDefault="0057355A">
          <w:pPr>
            <w:pStyle w:val="Verzeichnis1"/>
            <w:rPr>
              <w:rFonts w:eastAsiaTheme="minorEastAsia"/>
              <w:lang w:eastAsia="de-DE"/>
            </w:rPr>
          </w:pPr>
          <w:hyperlink w:anchor="_Toc223105553" w:history="1">
            <w:r w:rsidR="007D7F87" w:rsidRPr="005F74CC">
              <w:rPr>
                <w:rStyle w:val="Hyperlink"/>
              </w:rPr>
              <w:t>2 Informationsphase</w:t>
            </w:r>
            <w:r w:rsidR="007D7F87">
              <w:rPr>
                <w:webHidden/>
              </w:rPr>
              <w:tab/>
            </w:r>
            <w:r w:rsidR="007D7F87">
              <w:rPr>
                <w:webHidden/>
              </w:rPr>
              <w:fldChar w:fldCharType="begin"/>
            </w:r>
            <w:r w:rsidR="007D7F87">
              <w:rPr>
                <w:webHidden/>
              </w:rPr>
              <w:instrText xml:space="preserve"> PAGEREF _Toc223105553 \h </w:instrText>
            </w:r>
            <w:r w:rsidR="007D7F87">
              <w:rPr>
                <w:webHidden/>
              </w:rPr>
            </w:r>
            <w:r w:rsidR="007D7F87">
              <w:rPr>
                <w:webHidden/>
              </w:rPr>
              <w:fldChar w:fldCharType="separate"/>
            </w:r>
            <w:r w:rsidR="00A25A36">
              <w:rPr>
                <w:webHidden/>
              </w:rPr>
              <w:t>4</w:t>
            </w:r>
            <w:r w:rsidR="007D7F87">
              <w:rPr>
                <w:webHidden/>
              </w:rPr>
              <w:fldChar w:fldCharType="end"/>
            </w:r>
          </w:hyperlink>
        </w:p>
        <w:p w14:paraId="6C459137" w14:textId="093EBE7B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54" w:history="1">
            <w:r w:rsidR="007D7F87" w:rsidRPr="005F74CC">
              <w:rPr>
                <w:rStyle w:val="Hyperlink"/>
                <w:noProof/>
              </w:rPr>
              <w:t>2.1 IST-Analyse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_Toc223105554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4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43E0CA5D" w14:textId="695C710F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55" w:history="1">
            <w:r w:rsidR="007D7F87" w:rsidRPr="005F74CC">
              <w:rPr>
                <w:rStyle w:val="Hyperlink"/>
                <w:noProof/>
              </w:rPr>
              <w:t>2.2 SOLL-Konzept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_Toc223105555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5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21C03478" w14:textId="774E3F67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56" w:history="1">
            <w:r w:rsidR="007D7F87" w:rsidRPr="005F74CC">
              <w:rPr>
                <w:rStyle w:val="Hyperlink"/>
                <w:noProof/>
              </w:rPr>
              <w:t>2.3 Zeitplanung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_Toc223105556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5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65A99B89" w14:textId="1D83DF58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57" w:history="1">
            <w:r w:rsidR="007D7F87" w:rsidRPr="005F74CC">
              <w:rPr>
                <w:rStyle w:val="Hyperlink"/>
                <w:noProof/>
              </w:rPr>
              <w:t>2.4 Kostenaufstellung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_Toc223105557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5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36C0BC99" w14:textId="358C87C4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58" w:history="1">
            <w:r w:rsidR="007D7F87" w:rsidRPr="005F74CC">
              <w:rPr>
                <w:rStyle w:val="Hyperlink"/>
                <w:noProof/>
              </w:rPr>
              <w:t>2.5 Amortisationsrechnung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_Toc223105558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7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1B100DA7" w14:textId="416C10B6" w:rsidR="007D7F87" w:rsidRDefault="0057355A">
          <w:pPr>
            <w:pStyle w:val="Verzeichnis1"/>
            <w:rPr>
              <w:rFonts w:eastAsiaTheme="minorEastAsia"/>
              <w:lang w:eastAsia="de-DE"/>
            </w:rPr>
          </w:pPr>
          <w:hyperlink w:anchor="_Toc223105559" w:history="1">
            <w:r w:rsidR="007D7F87" w:rsidRPr="005F74CC">
              <w:rPr>
                <w:rStyle w:val="Hyperlink"/>
              </w:rPr>
              <w:t>3 Realisierungsphase</w:t>
            </w:r>
            <w:r w:rsidR="007D7F87">
              <w:rPr>
                <w:webHidden/>
              </w:rPr>
              <w:tab/>
            </w:r>
            <w:r w:rsidR="007D7F87">
              <w:rPr>
                <w:webHidden/>
              </w:rPr>
              <w:fldChar w:fldCharType="begin"/>
            </w:r>
            <w:r w:rsidR="007D7F87">
              <w:rPr>
                <w:webHidden/>
              </w:rPr>
              <w:instrText xml:space="preserve"> PAGEREF _Toc223105559 \h </w:instrText>
            </w:r>
            <w:r w:rsidR="007D7F87">
              <w:rPr>
                <w:webHidden/>
              </w:rPr>
            </w:r>
            <w:r w:rsidR="007D7F87">
              <w:rPr>
                <w:webHidden/>
              </w:rPr>
              <w:fldChar w:fldCharType="separate"/>
            </w:r>
            <w:r w:rsidR="00A25A36">
              <w:rPr>
                <w:webHidden/>
              </w:rPr>
              <w:t>7</w:t>
            </w:r>
            <w:r w:rsidR="007D7F87">
              <w:rPr>
                <w:webHidden/>
              </w:rPr>
              <w:fldChar w:fldCharType="end"/>
            </w:r>
          </w:hyperlink>
        </w:p>
        <w:p w14:paraId="51E891DD" w14:textId="040FCFC8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60" w:history="1">
            <w:r w:rsidR="007D7F87" w:rsidRPr="005F74CC">
              <w:rPr>
                <w:rStyle w:val="Hyperlink"/>
                <w:noProof/>
              </w:rPr>
              <w:t>3.1 Proxmox VE – VMs bereitstellen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_Toc223105560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7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6230AF16" w14:textId="1CF2260B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61" w:history="1">
            <w:r w:rsidR="007D7F87" w:rsidRPr="005F74CC">
              <w:rPr>
                <w:rStyle w:val="Hyperlink"/>
                <w:rFonts w:eastAsia="Calibri"/>
                <w:noProof/>
              </w:rPr>
              <w:t>3.1.1 Ubuntu 24.04 LTS Image bereitstellen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_Toc223105561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7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00B9DD1A" w14:textId="6BCD1236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62" w:history="1">
            <w:r w:rsidR="007D7F87" w:rsidRPr="005F74CC">
              <w:rPr>
                <w:rStyle w:val="Hyperlink"/>
                <w:noProof/>
              </w:rPr>
              <w:t>3.1.2 VMs erstellen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_Toc223105562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7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7563D674" w14:textId="09AF9C82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63" w:history="1">
            <w:r w:rsidR="007D7F87" w:rsidRPr="005F74CC">
              <w:rPr>
                <w:rStyle w:val="Hyperlink"/>
                <w:noProof/>
              </w:rPr>
              <w:t>3.1.3 PCI-GPU-Passthrough für Jellyfin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_Toc223105563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8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12272033" w14:textId="61BCDCEE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64" w:history="1">
            <w:r w:rsidR="007D7F87" w:rsidRPr="005F74CC">
              <w:rPr>
                <w:rStyle w:val="Hyperlink"/>
                <w:noProof/>
              </w:rPr>
              <w:t>3.1.4 Grundinstallation und Konfiguration der VMs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_Toc223105564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8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020AED84" w14:textId="04157153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65" w:history="1">
            <w:r w:rsidR="007D7F87" w:rsidRPr="005F74CC">
              <w:rPr>
                <w:rStyle w:val="Hyperlink"/>
                <w:noProof/>
                <w:shd w:val="clear" w:color="auto" w:fill="F2F2F2" w:themeFill="background1" w:themeFillShade="F2"/>
              </w:rPr>
              <w:t>3.1.5 Systemhärtung der VMs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_Toc223105565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8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7846A223" w14:textId="0417E08E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66" w:history="1">
            <w:r w:rsidR="007D7F87" w:rsidRPr="005F74CC">
              <w:rPr>
                <w:rStyle w:val="Hyperlink"/>
                <w:noProof/>
              </w:rPr>
              <w:t>3.1.6 VM Backups einrichten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_Toc223105566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9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48C719F8" w14:textId="7A1E5717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67" w:history="1">
            <w:r w:rsidR="007D7F87" w:rsidRPr="005F74CC">
              <w:rPr>
                <w:rStyle w:val="Hyperlink"/>
                <w:noProof/>
              </w:rPr>
              <w:t>3.2 Active Directory Konfigurieren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_Toc223105567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9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193C163D" w14:textId="1342CB0B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68" w:history="1">
            <w:r w:rsidR="007D7F87" w:rsidRPr="005F74CC">
              <w:rPr>
                <w:rStyle w:val="Hyperlink"/>
                <w:noProof/>
              </w:rPr>
              <w:t>3.2.1 Service Benutzer anlegen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_Toc223105568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9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312DDF27" w14:textId="78F1FC8D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69" w:history="1">
            <w:r w:rsidR="007D7F87" w:rsidRPr="005F74CC">
              <w:rPr>
                <w:rStyle w:val="Hyperlink"/>
                <w:noProof/>
              </w:rPr>
              <w:t>3.2.2 Sicherheitsgruppen anlegen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_Toc223105569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9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47D6AF76" w14:textId="27CD47D9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70" w:history="1">
            <w:r w:rsidR="007D7F87" w:rsidRPr="005F74CC">
              <w:rPr>
                <w:rStyle w:val="Hyperlink"/>
                <w:noProof/>
              </w:rPr>
              <w:t>3.2.3 Gruppenrichtlinie (GPO) für SMB-Share erstellen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_Toc223105570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10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121628F9" w14:textId="79BDE4BA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71" w:history="1">
            <w:r w:rsidR="007D7F87" w:rsidRPr="005F74CC">
              <w:rPr>
                <w:rStyle w:val="Hyperlink"/>
                <w:noProof/>
              </w:rPr>
              <w:t>3.3 SMB-Share erstellen und Konfigurieren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_Toc223105571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10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772E8988" w14:textId="6CBA8DFC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72" w:history="1">
            <w:r w:rsidR="007D7F87" w:rsidRPr="005F74CC">
              <w:rPr>
                <w:rStyle w:val="Hyperlink"/>
                <w:noProof/>
              </w:rPr>
              <w:t>3.3.1 Dataset erstellen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_Toc223105572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10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4F5F25A2" w14:textId="509149E8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73" w:history="1">
            <w:r w:rsidR="007D7F87" w:rsidRPr="005F74CC">
              <w:rPr>
                <w:rStyle w:val="Hyperlink"/>
                <w:noProof/>
              </w:rPr>
              <w:t>3.3.2 SMB-Share erstellen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_Toc223105573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10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1033A22E" w14:textId="0C52A533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74" w:history="1">
            <w:r w:rsidR="007D7F87" w:rsidRPr="005F74CC">
              <w:rPr>
                <w:rStyle w:val="Hyperlink"/>
                <w:noProof/>
              </w:rPr>
              <w:t>3.3.3 ACL konfigurieren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_Toc223105574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10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27E16886" w14:textId="4315B2F3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75" w:history="1">
            <w:r w:rsidR="007D7F87" w:rsidRPr="005F74CC">
              <w:rPr>
                <w:rStyle w:val="Hyperlink"/>
                <w:noProof/>
              </w:rPr>
              <w:t>3.3.4 Funktions- und Berechtigungstest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_Toc223105575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11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0D739DCC" w14:textId="4842E06F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76" w:history="1">
            <w:r w:rsidR="007D7F87" w:rsidRPr="005F74CC">
              <w:rPr>
                <w:rStyle w:val="Hyperlink"/>
                <w:noProof/>
              </w:rPr>
              <w:t>3.4 Jellyfin installieren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_Toc223105576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11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277948AB" w14:textId="13CAA9A3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77" w:history="1">
            <w:r w:rsidR="007D7F87" w:rsidRPr="005F74CC">
              <w:rPr>
                <w:rStyle w:val="Hyperlink"/>
                <w:noProof/>
              </w:rPr>
              <w:t>3.4.1 Linux vorbereiten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_Toc223105577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11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72E58C61" w14:textId="3A3C297E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78" w:history="1">
            <w:r w:rsidR="007D7F87" w:rsidRPr="005F74CC">
              <w:rPr>
                <w:rStyle w:val="Hyperlink"/>
                <w:noProof/>
              </w:rPr>
              <w:t>3.4.2 SMB-Share einbinden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_Toc223105578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13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6B475148" w14:textId="6295DF3F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79" w:history="1">
            <w:r w:rsidR="007D7F87" w:rsidRPr="005F74CC">
              <w:rPr>
                <w:rStyle w:val="Hyperlink"/>
                <w:noProof/>
              </w:rPr>
              <w:t>3.4.3 GPU einbinden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_Toc223105579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13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2A0634AA" w14:textId="2F8CAA3E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80" w:history="1">
            <w:r w:rsidR="007D7F87" w:rsidRPr="005F74CC">
              <w:rPr>
                <w:rStyle w:val="Hyperlink"/>
                <w:noProof/>
              </w:rPr>
              <w:t>3.4.4 Jellyfin installieren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_Toc223105580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13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4B1F1AD3" w14:textId="4060103C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81" w:history="1">
            <w:r w:rsidR="007D7F87" w:rsidRPr="005F74CC">
              <w:rPr>
                <w:rStyle w:val="Hyperlink"/>
                <w:noProof/>
              </w:rPr>
              <w:t>3.5 Jellyfin Konfigurieren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_Toc223105581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13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0354EBEB" w14:textId="151E8234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82" w:history="1">
            <w:r w:rsidR="007D7F87" w:rsidRPr="005F74CC">
              <w:rPr>
                <w:rStyle w:val="Hyperlink"/>
                <w:noProof/>
              </w:rPr>
              <w:t>3.5.1 Grundkonfiguration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_Toc223105582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14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6BEB52FC" w14:textId="163CF3AB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83" w:history="1">
            <w:r w:rsidR="007D7F87" w:rsidRPr="005F74CC">
              <w:rPr>
                <w:rStyle w:val="Hyperlink"/>
                <w:noProof/>
              </w:rPr>
              <w:t>3.5.2 Medienbibliotheken erstellen und Datenübernahme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_Toc223105583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14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3DDB8BBB" w14:textId="6A02B87E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84" w:history="1">
            <w:r w:rsidR="007D7F87" w:rsidRPr="005F74CC">
              <w:rPr>
                <w:rStyle w:val="Hyperlink"/>
                <w:noProof/>
              </w:rPr>
              <w:t>3.5.3 LDAP-Anbindung Konfigurieren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_Toc223105584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14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2A8C4AFE" w14:textId="372D3D3C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85" w:history="1">
            <w:r w:rsidR="007D7F87" w:rsidRPr="005F74CC">
              <w:rPr>
                <w:rStyle w:val="Hyperlink"/>
                <w:noProof/>
              </w:rPr>
              <w:t>3.5.4 Funktions- und Login-Test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_Toc223105585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15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6325C5BE" w14:textId="6A3ECDE3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86" w:history="1">
            <w:r w:rsidR="007D7F87" w:rsidRPr="005F74CC">
              <w:rPr>
                <w:rStyle w:val="Hyperlink"/>
                <w:noProof/>
              </w:rPr>
              <w:t>3.6 VPN installieren und einrichten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_Toc223105586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15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3B1FF133" w14:textId="2E503F44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87" w:history="1">
            <w:r w:rsidR="007D7F87" w:rsidRPr="005F74CC">
              <w:rPr>
                <w:rStyle w:val="Hyperlink"/>
                <w:noProof/>
              </w:rPr>
              <w:t>3.6.1 Tailscale installieren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_Toc223105587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15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53750FF0" w14:textId="765EEEC2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88" w:history="1">
            <w:r w:rsidR="007D7F87" w:rsidRPr="005F74CC">
              <w:rPr>
                <w:rStyle w:val="Hyperlink"/>
                <w:noProof/>
              </w:rPr>
              <w:t>3.6.2 Tailscale konfigurieren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_Toc223105588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15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4CF13EEE" w14:textId="4D972CC5" w:rsidR="007D7F87" w:rsidRDefault="0057355A">
          <w:pPr>
            <w:pStyle w:val="Verzeichnis3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89" w:history="1">
            <w:r w:rsidR="007D7F87" w:rsidRPr="005F74CC">
              <w:rPr>
                <w:rStyle w:val="Hyperlink"/>
                <w:noProof/>
              </w:rPr>
              <w:t>3.6.3 Funktionstest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_Toc223105589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16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5E081B02" w14:textId="22352F03" w:rsidR="007D7F87" w:rsidRDefault="0057355A">
          <w:pPr>
            <w:pStyle w:val="Verzeichnis1"/>
            <w:rPr>
              <w:rFonts w:eastAsiaTheme="minorEastAsia"/>
              <w:lang w:eastAsia="de-DE"/>
            </w:rPr>
          </w:pPr>
          <w:hyperlink w:anchor="_Toc223105590" w:history="1">
            <w:r w:rsidR="007D7F87" w:rsidRPr="005F74CC">
              <w:rPr>
                <w:rStyle w:val="Hyperlink"/>
              </w:rPr>
              <w:t>4 Projektabschluss</w:t>
            </w:r>
            <w:r w:rsidR="007D7F87">
              <w:rPr>
                <w:webHidden/>
              </w:rPr>
              <w:tab/>
            </w:r>
            <w:r w:rsidR="007D7F87">
              <w:rPr>
                <w:webHidden/>
              </w:rPr>
              <w:fldChar w:fldCharType="begin"/>
            </w:r>
            <w:r w:rsidR="007D7F87">
              <w:rPr>
                <w:webHidden/>
              </w:rPr>
              <w:instrText xml:space="preserve"> PAGEREF _Toc223105590 \h </w:instrText>
            </w:r>
            <w:r w:rsidR="007D7F87">
              <w:rPr>
                <w:webHidden/>
              </w:rPr>
            </w:r>
            <w:r w:rsidR="007D7F87">
              <w:rPr>
                <w:webHidden/>
              </w:rPr>
              <w:fldChar w:fldCharType="separate"/>
            </w:r>
            <w:r w:rsidR="00A25A36">
              <w:rPr>
                <w:webHidden/>
              </w:rPr>
              <w:t>16</w:t>
            </w:r>
            <w:r w:rsidR="007D7F87">
              <w:rPr>
                <w:webHidden/>
              </w:rPr>
              <w:fldChar w:fldCharType="end"/>
            </w:r>
          </w:hyperlink>
        </w:p>
        <w:p w14:paraId="780100CD" w14:textId="144CD27A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91" w:history="1">
            <w:r w:rsidR="007D7F87" w:rsidRPr="005F74CC">
              <w:rPr>
                <w:rStyle w:val="Hyperlink"/>
                <w:noProof/>
              </w:rPr>
              <w:t>4.1 Erstellung einer Projektpräsentation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_Toc223105591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16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5988B9F3" w14:textId="67B28A9E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92" w:history="1">
            <w:r w:rsidR="007D7F87" w:rsidRPr="005F74CC">
              <w:rPr>
                <w:rStyle w:val="Hyperlink"/>
                <w:noProof/>
              </w:rPr>
              <w:t>4.2 Soll- und Ist-Vergleich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_Toc223105592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16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6D527452" w14:textId="1A071AB0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93" w:history="1">
            <w:r w:rsidR="007D7F87" w:rsidRPr="005F74CC">
              <w:rPr>
                <w:rStyle w:val="Hyperlink"/>
                <w:noProof/>
              </w:rPr>
              <w:t>4.3 Zeitziel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_Toc223105593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16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0F454DDA" w14:textId="5CF6965D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94" w:history="1">
            <w:r w:rsidR="007D7F87" w:rsidRPr="005F74CC">
              <w:rPr>
                <w:rStyle w:val="Hyperlink"/>
                <w:noProof/>
              </w:rPr>
              <w:t>4.4 Fazit und Zukunftsausblick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_Toc223105594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17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70C85293" w14:textId="62A51012" w:rsidR="007D7F87" w:rsidRDefault="0057355A">
          <w:pPr>
            <w:pStyle w:val="Verzeichnis1"/>
            <w:rPr>
              <w:rFonts w:eastAsiaTheme="minorEastAsia"/>
              <w:lang w:eastAsia="de-DE"/>
            </w:rPr>
          </w:pPr>
          <w:hyperlink w:anchor="_Toc223105595" w:history="1">
            <w:r w:rsidR="007D7F87" w:rsidRPr="005F74CC">
              <w:rPr>
                <w:rStyle w:val="Hyperlink"/>
              </w:rPr>
              <w:t>5 Anhang</w:t>
            </w:r>
            <w:r w:rsidR="007D7F87">
              <w:rPr>
                <w:webHidden/>
              </w:rPr>
              <w:tab/>
            </w:r>
            <w:r w:rsidR="007D7F87">
              <w:rPr>
                <w:webHidden/>
              </w:rPr>
              <w:fldChar w:fldCharType="begin"/>
            </w:r>
            <w:r w:rsidR="007D7F87">
              <w:rPr>
                <w:webHidden/>
              </w:rPr>
              <w:instrText xml:space="preserve"> PAGEREF _Toc223105595 \h </w:instrText>
            </w:r>
            <w:r w:rsidR="007D7F87">
              <w:rPr>
                <w:webHidden/>
              </w:rPr>
            </w:r>
            <w:r w:rsidR="007D7F87">
              <w:rPr>
                <w:webHidden/>
              </w:rPr>
              <w:fldChar w:fldCharType="separate"/>
            </w:r>
            <w:r w:rsidR="00A25A36">
              <w:rPr>
                <w:webHidden/>
              </w:rPr>
              <w:t>18</w:t>
            </w:r>
            <w:r w:rsidR="007D7F87">
              <w:rPr>
                <w:webHidden/>
              </w:rPr>
              <w:fldChar w:fldCharType="end"/>
            </w:r>
          </w:hyperlink>
        </w:p>
        <w:p w14:paraId="5014BBF3" w14:textId="0148AC04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96" w:history="1">
            <w:r w:rsidR="007D7F87" w:rsidRPr="005F74CC">
              <w:rPr>
                <w:rStyle w:val="Hyperlink"/>
                <w:noProof/>
              </w:rPr>
              <w:t>5.1 Glossar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_Toc223105596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18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467B3E81" w14:textId="6352BB69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97" w:history="1">
            <w:r w:rsidR="007D7F87" w:rsidRPr="005F74CC">
              <w:rPr>
                <w:rStyle w:val="Hyperlink"/>
                <w:noProof/>
              </w:rPr>
              <w:t>5.2 Screenshots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_Toc223105597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19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0119C3EB" w14:textId="4B4B7FF7" w:rsidR="007D7F87" w:rsidRDefault="0057355A">
          <w:pPr>
            <w:pStyle w:val="Verzeichnis2"/>
            <w:tabs>
              <w:tab w:val="right" w:leader="dot" w:pos="9628"/>
            </w:tabs>
            <w:rPr>
              <w:rFonts w:eastAsiaTheme="minorEastAsia"/>
              <w:noProof/>
              <w:lang w:eastAsia="de-DE"/>
            </w:rPr>
          </w:pPr>
          <w:hyperlink w:anchor="_Toc223105598" w:history="1">
            <w:r w:rsidR="007D7F87" w:rsidRPr="005F74CC">
              <w:rPr>
                <w:rStyle w:val="Hyperlink"/>
                <w:noProof/>
              </w:rPr>
              <w:t>5.3 Quellen</w:t>
            </w:r>
            <w:r w:rsidR="007D7F87">
              <w:rPr>
                <w:noProof/>
                <w:webHidden/>
              </w:rPr>
              <w:tab/>
            </w:r>
            <w:r w:rsidR="007D7F87">
              <w:rPr>
                <w:noProof/>
                <w:webHidden/>
              </w:rPr>
              <w:fldChar w:fldCharType="begin"/>
            </w:r>
            <w:r w:rsidR="007D7F87">
              <w:rPr>
                <w:noProof/>
                <w:webHidden/>
              </w:rPr>
              <w:instrText xml:space="preserve"> PAGEREF _Toc223105598 \h </w:instrText>
            </w:r>
            <w:r w:rsidR="007D7F87">
              <w:rPr>
                <w:noProof/>
                <w:webHidden/>
              </w:rPr>
            </w:r>
            <w:r w:rsidR="007D7F87">
              <w:rPr>
                <w:noProof/>
                <w:webHidden/>
              </w:rPr>
              <w:fldChar w:fldCharType="separate"/>
            </w:r>
            <w:r w:rsidR="00A25A36">
              <w:rPr>
                <w:noProof/>
                <w:webHidden/>
              </w:rPr>
              <w:t>19</w:t>
            </w:r>
            <w:r w:rsidR="007D7F87">
              <w:rPr>
                <w:noProof/>
                <w:webHidden/>
              </w:rPr>
              <w:fldChar w:fldCharType="end"/>
            </w:r>
          </w:hyperlink>
        </w:p>
        <w:p w14:paraId="30266BDB" w14:textId="547DB4CF" w:rsidR="00246603" w:rsidRPr="006A2F2F" w:rsidRDefault="007749EA">
          <w:r w:rsidRPr="006A2F2F">
            <w:rPr>
              <w:b/>
              <w:bCs/>
            </w:rPr>
            <w:fldChar w:fldCharType="end"/>
          </w:r>
        </w:p>
      </w:sdtContent>
    </w:sdt>
    <w:p w14:paraId="7A8958B4" w14:textId="77777777" w:rsidR="00246603" w:rsidRPr="006A2F2F" w:rsidRDefault="00246603"/>
    <w:p w14:paraId="14F61C8E" w14:textId="77777777" w:rsidR="001F0EF0" w:rsidRPr="006A2F2F" w:rsidRDefault="007749EA">
      <w:pPr>
        <w:spacing w:after="160"/>
        <w:rPr>
          <w:rFonts w:ascii="Calibri" w:eastAsiaTheme="majorEastAsia" w:hAnsi="Calibri" w:cstheme="majorBidi"/>
          <w:b/>
          <w:caps/>
          <w:color w:val="003B5E" w:themeColor="accent1" w:themeShade="BF"/>
          <w:sz w:val="26"/>
          <w:szCs w:val="26"/>
        </w:rPr>
      </w:pPr>
      <w:r w:rsidRPr="006A2F2F">
        <w:br w:type="page"/>
      </w:r>
    </w:p>
    <w:p w14:paraId="3AE08FE2" w14:textId="1C58C7CF" w:rsidR="001F0EF0" w:rsidRPr="006A2F2F" w:rsidRDefault="007749EA" w:rsidP="00902920">
      <w:pPr>
        <w:pStyle w:val="berschrift1"/>
      </w:pPr>
      <w:bookmarkStart w:id="0" w:name="_Toc169607093"/>
      <w:bookmarkStart w:id="1" w:name="_Toc223105551"/>
      <w:r w:rsidRPr="006A2F2F">
        <w:lastRenderedPageBreak/>
        <w:t>1 Einleitung</w:t>
      </w:r>
      <w:bookmarkEnd w:id="0"/>
      <w:bookmarkEnd w:id="1"/>
    </w:p>
    <w:p w14:paraId="7EF81FF8" w14:textId="2B2BD6B8" w:rsidR="00B23C47" w:rsidRPr="006A2F2F" w:rsidRDefault="00B23C47" w:rsidP="00B23C47">
      <w:pPr>
        <w:pStyle w:val="berschrift2"/>
      </w:pPr>
      <w:bookmarkStart w:id="2" w:name="_Toc223105552"/>
      <w:bookmarkStart w:id="3" w:name="_Toc169607095"/>
      <w:r w:rsidRPr="006A2F2F">
        <w:t>1.1 Dokumentationshinweis</w:t>
      </w:r>
      <w:bookmarkEnd w:id="2"/>
    </w:p>
    <w:p w14:paraId="67FB837F" w14:textId="4672C4A5" w:rsidR="00880500" w:rsidRPr="00DF11EF" w:rsidRDefault="00BE73FD" w:rsidP="00DF11EF">
      <w:pPr>
        <w:rPr>
          <w:rFonts w:ascii="Calibri" w:eastAsiaTheme="majorEastAsia" w:hAnsi="Calibri" w:cstheme="majorBidi"/>
          <w:b/>
          <w:caps/>
          <w:color w:val="00507E" w:themeColor="text2"/>
          <w:sz w:val="26"/>
          <w:szCs w:val="26"/>
        </w:rPr>
      </w:pPr>
      <w:r w:rsidRPr="006A2F2F">
        <w:t xml:space="preserve">Diese Dokumentation wurde im Rahmen der </w:t>
      </w:r>
      <w:r w:rsidR="00FE7428">
        <w:t>schulischen</w:t>
      </w:r>
      <w:r w:rsidRPr="006A2F2F">
        <w:t xml:space="preserve"> Projektarbeit zur Berufsausbildung zum Fachinformatiker für Systemintegration erstellt und wurde selbst- und vollständig von dem Auszubildenden </w:t>
      </w:r>
      <w:r w:rsidR="00FE7428">
        <w:t>Thomas Hartl</w:t>
      </w:r>
      <w:r w:rsidRPr="006A2F2F">
        <w:t xml:space="preserve"> verfasst.</w:t>
      </w:r>
      <w:bookmarkEnd w:id="3"/>
      <w:r w:rsidR="00DF11EF">
        <w:br/>
      </w:r>
      <w:r w:rsidR="004301AB" w:rsidRPr="006A2F2F">
        <w:rPr>
          <w:rStyle w:val="berschrift2Zchn"/>
        </w:rPr>
        <w:t>1.2 Ausbildungsbetrieb</w:t>
      </w:r>
      <w:r w:rsidR="00DF11EF">
        <w:rPr>
          <w:rStyle w:val="berschrift2Zchn"/>
          <w:b w:val="0"/>
          <w:caps w:val="0"/>
        </w:rPr>
        <w:br/>
      </w:r>
      <w:r w:rsidR="005D1390" w:rsidRPr="006A2F2F">
        <w:t>Die Firma GEWO Feinmechanik GmbH</w:t>
      </w:r>
      <w:r w:rsidR="00FE7428">
        <w:t xml:space="preserve"> &amp; Co. KG</w:t>
      </w:r>
      <w:r w:rsidR="005D1390" w:rsidRPr="006A2F2F">
        <w:t xml:space="preserve"> (kurz GEWO) ist ein familiengeführtes Unternehmen, welches auf Metallverarbeitung und Präzisionstechnik spezialisiert ist. Der Betrieb beschäftigt derzeit über 7</w:t>
      </w:r>
      <w:r w:rsidR="00690A5B" w:rsidRPr="006A2F2F">
        <w:t>5</w:t>
      </w:r>
      <w:r w:rsidR="005D1390" w:rsidRPr="006A2F2F">
        <w:t>0 Mitarbeiter im Gemeindeteil Hörlkofen und erreichte im letzten Geschäftsjahr einen Jahresumsatz von 180 Millionen Euro.</w:t>
      </w:r>
      <w:bookmarkStart w:id="4" w:name="_Toc169607096"/>
      <w:r w:rsidR="00DF11EF">
        <w:br/>
      </w:r>
      <w:r w:rsidR="007749EA" w:rsidRPr="00DF11EF">
        <w:rPr>
          <w:rStyle w:val="berschrift2Zchn"/>
        </w:rPr>
        <w:t>1.3 Ziel der Projektarbeit</w:t>
      </w:r>
      <w:bookmarkEnd w:id="4"/>
      <w:r w:rsidR="00DF11EF">
        <w:rPr>
          <w:rStyle w:val="berschrift2Zchn"/>
        </w:rPr>
        <w:br/>
      </w:r>
      <w:r w:rsidR="00056645">
        <w:rPr>
          <w:color w:val="000000"/>
        </w:rPr>
        <w:t>Z</w:t>
      </w:r>
      <w:r w:rsidR="005A2463" w:rsidRPr="005A2463">
        <w:rPr>
          <w:color w:val="000000"/>
        </w:rPr>
        <w:t xml:space="preserve">iel des Projektes ist es, die bestehende Heimserver-Infrastruktur um eine zentral verwaltete Medienstreaming-Lösung zu erweitern. Medien sollen über verschiedene Endgeräte nutzbar sein und die Benutzerverwaltung in die vorhandene </w:t>
      </w:r>
      <w:proofErr w:type="spellStart"/>
      <w:r w:rsidR="005A2463" w:rsidRPr="005A2463">
        <w:rPr>
          <w:color w:val="000000"/>
        </w:rPr>
        <w:t>Active</w:t>
      </w:r>
      <w:proofErr w:type="spellEnd"/>
      <w:r w:rsidR="005A2463" w:rsidRPr="005A2463">
        <w:rPr>
          <w:color w:val="000000"/>
        </w:rPr>
        <w:t xml:space="preserve"> Directory</w:t>
      </w:r>
      <w:r w:rsidR="00FA3920">
        <w:rPr>
          <w:rStyle w:val="Funotenzeichen"/>
          <w:color w:val="000000"/>
        </w:rPr>
        <w:footnoteReference w:id="1"/>
      </w:r>
      <w:r w:rsidR="005A2463" w:rsidRPr="005A2463">
        <w:rPr>
          <w:color w:val="000000"/>
        </w:rPr>
        <w:t xml:space="preserve"> </w:t>
      </w:r>
      <w:r w:rsidR="008A3F0A">
        <w:rPr>
          <w:color w:val="000000"/>
        </w:rPr>
        <w:t xml:space="preserve">(kurz AD) </w:t>
      </w:r>
      <w:r w:rsidR="005A2463" w:rsidRPr="005A2463">
        <w:rPr>
          <w:color w:val="000000"/>
        </w:rPr>
        <w:t>Umgebung integriert werden.</w:t>
      </w:r>
      <w:r w:rsidR="005A2463">
        <w:rPr>
          <w:color w:val="000000"/>
        </w:rPr>
        <w:t xml:space="preserve"> </w:t>
      </w:r>
      <w:r w:rsidR="005A2463" w:rsidRPr="005A2463">
        <w:rPr>
          <w:color w:val="000000"/>
        </w:rPr>
        <w:t>Zusätzlich soll ein sicherer externer Zugriff auf die Medien ermöglicht werden. Die Umsetzung erfolgt innerhalb der bestehenden virtualisierten Serverumgebung.</w:t>
      </w:r>
    </w:p>
    <w:p w14:paraId="78458C37" w14:textId="69ADB9D8" w:rsidR="001F0EF0" w:rsidRDefault="007749EA" w:rsidP="001B2D64">
      <w:pPr>
        <w:pStyle w:val="berschrift1"/>
      </w:pPr>
      <w:bookmarkStart w:id="5" w:name="_Toc223105553"/>
      <w:r w:rsidRPr="006A2F2F">
        <w:t xml:space="preserve">2 </w:t>
      </w:r>
      <w:bookmarkStart w:id="6" w:name="_Toc169607097"/>
      <w:r w:rsidRPr="006A2F2F">
        <w:t>Informationsphase</w:t>
      </w:r>
      <w:bookmarkEnd w:id="5"/>
      <w:bookmarkEnd w:id="6"/>
    </w:p>
    <w:p w14:paraId="1E863548" w14:textId="23CC7E69" w:rsidR="00880500" w:rsidRPr="00880500" w:rsidRDefault="00880500" w:rsidP="00880500">
      <w:pPr>
        <w:spacing w:after="160"/>
      </w:pPr>
      <w:r>
        <w:rPr>
          <w:color w:val="000000"/>
        </w:rPr>
        <w:t xml:space="preserve">Nach dem Einholen von Informationen über die Thematik wurde eine IST-Analyse erstellt, welche den aktuellen Stand der Heimserver-Umgebung beschreibt. Anhand der IST-Analyse wird dann das </w:t>
      </w:r>
      <w:r>
        <w:rPr>
          <w:color w:val="000000"/>
        </w:rPr>
        <w:br/>
        <w:t>SOLL-Konzept erarbeitet, das den Anforderungen des Projekts entspricht.</w:t>
      </w:r>
    </w:p>
    <w:p w14:paraId="41735AE4" w14:textId="77777777" w:rsidR="009F2C29" w:rsidRDefault="009F2C29" w:rsidP="009F2C29">
      <w:pPr>
        <w:pStyle w:val="berschrift2"/>
      </w:pPr>
      <w:bookmarkStart w:id="7" w:name="_Toc223105554"/>
      <w:r>
        <w:t>2.1 IST-Analyse</w:t>
      </w:r>
      <w:bookmarkEnd w:id="7"/>
    </w:p>
    <w:p w14:paraId="738DC9B5" w14:textId="4ED343EF" w:rsidR="00FA3920" w:rsidRDefault="009F2C29" w:rsidP="00FA3920">
      <w:r>
        <w:t>In der bestehenden Heimserver-Umgebung ist bereits eine virtualisierte Infrastruktur vorhanden. Als Hypervisor</w:t>
      </w:r>
      <w:r w:rsidR="00FA3920">
        <w:rPr>
          <w:rStyle w:val="Funotenzeichen"/>
        </w:rPr>
        <w:footnoteReference w:id="2"/>
      </w:r>
      <w:r>
        <w:t xml:space="preserve"> wird </w:t>
      </w:r>
      <w:proofErr w:type="spellStart"/>
      <w:r>
        <w:t>Proxmox</w:t>
      </w:r>
      <w:proofErr w:type="spellEnd"/>
      <w:r>
        <w:t xml:space="preserve"> VE eingesetzt. Auf diesem Server laufen mehrere virtuelle Maschinen</w:t>
      </w:r>
      <w:r w:rsidR="00041F1B">
        <w:rPr>
          <w:rStyle w:val="Funotenzeichen"/>
        </w:rPr>
        <w:footnoteReference w:id="3"/>
      </w:r>
      <w:r>
        <w:t xml:space="preserve">, darunter ein </w:t>
      </w:r>
      <w:proofErr w:type="spellStart"/>
      <w:r>
        <w:t>Active</w:t>
      </w:r>
      <w:proofErr w:type="spellEnd"/>
      <w:r>
        <w:t xml:space="preserve"> Directory Domänencontroller sowie ein </w:t>
      </w:r>
      <w:proofErr w:type="spellStart"/>
      <w:r>
        <w:t>TrueNAS</w:t>
      </w:r>
      <w:proofErr w:type="spellEnd"/>
      <w:r>
        <w:t xml:space="preserve">-Server zur zentralen Datenspeicherung. Die Benutzerverwaltung erfolgt über eine bestehende </w:t>
      </w:r>
      <w:proofErr w:type="spellStart"/>
      <w:r>
        <w:t>Active</w:t>
      </w:r>
      <w:proofErr w:type="spellEnd"/>
      <w:r>
        <w:t xml:space="preserve"> Directory Umgebung.</w:t>
      </w:r>
      <w:r w:rsidR="00CE0A6F">
        <w:t xml:space="preserve"> </w:t>
      </w:r>
      <w:r>
        <w:t>Medien wie Filme und Serien werden derzeit auf einem vorhandenen SMB-Share</w:t>
      </w:r>
      <w:r w:rsidR="00FA3920">
        <w:rPr>
          <w:rStyle w:val="Funotenzeichen"/>
        </w:rPr>
        <w:footnoteReference w:id="4"/>
      </w:r>
      <w:r>
        <w:t xml:space="preserve"> gespeichert. Dieser Share dient primär als allgemeine Datenablage und ist nicht speziell für Medienstreaming ausgelegt. Eine getrennte oder strukturierte Ablage ausschließlich für Mediendaten besteht nicht.</w:t>
      </w:r>
      <w:r w:rsidR="00CE0A6F">
        <w:t xml:space="preserve"> </w:t>
      </w:r>
      <w:r>
        <w:t>Der Zugriff auf die gespeicherten Medien ist ausschließlich innerhalb des lokalen Netzwerks über</w:t>
      </w:r>
      <w:r w:rsidR="008A3F0A">
        <w:t xml:space="preserve"> den</w:t>
      </w:r>
      <w:r>
        <w:t xml:space="preserve"> SMB-</w:t>
      </w:r>
      <w:r w:rsidR="005319FA">
        <w:t>Share</w:t>
      </w:r>
      <w:r>
        <w:t xml:space="preserve"> möglich. Die Dateien müssen auf den jeweiligen Endgeräten manuell geöffnet und mit einer geeigneten Software wiedergegeben werden.</w:t>
      </w:r>
      <w:r w:rsidR="00CE0A6F">
        <w:t xml:space="preserve"> </w:t>
      </w:r>
      <w:r>
        <w:t xml:space="preserve">Ein direkter Zugriff über Smart-TVs oder andere </w:t>
      </w:r>
      <w:proofErr w:type="spellStart"/>
      <w:r>
        <w:t>streamingfähige</w:t>
      </w:r>
      <w:proofErr w:type="spellEnd"/>
      <w:r>
        <w:t xml:space="preserve"> Endgeräte ist nicht möglich, da keine dedizierte Medienserver-Software vorhanden ist. Ebenso fehlt eine zentrale Oberfläche zur übersichtlichen Darstellung, Verwaltung oder Kategorisierung der Medieninhalte.</w:t>
      </w:r>
      <w:r w:rsidR="00CE0A6F">
        <w:t xml:space="preserve"> </w:t>
      </w:r>
      <w:r>
        <w:t>Eine automatische Anpassung der Videoqualität an unterschiedliche Endgeräte oder verfügbare Netzwerkbandbreiten erfolgt nicht.</w:t>
      </w:r>
      <w:r w:rsidR="00CE0A6F">
        <w:t xml:space="preserve"> </w:t>
      </w:r>
      <w:r>
        <w:t>Darüber hinaus besteht aktuell keine Möglichkeit, außerhalb des lokalen Netzwerks auf die gespeicherten Medien zuzugreifen, da keine VPN-Verbindung oder andere abgesicherte Zugriffsmöglichkeit eingerichtet ist.</w:t>
      </w:r>
    </w:p>
    <w:p w14:paraId="18C76530" w14:textId="37D0AF15" w:rsidR="008863D5" w:rsidRPr="00FA3920" w:rsidRDefault="008863D5" w:rsidP="00FA3920">
      <w:pPr>
        <w:spacing w:after="160"/>
        <w:rPr>
          <w:rStyle w:val="berschrift2Zchn"/>
          <w:rFonts w:asciiTheme="minorHAnsi" w:eastAsiaTheme="minorHAnsi" w:hAnsiTheme="minorHAnsi" w:cstheme="minorBidi"/>
          <w:b w:val="0"/>
          <w:caps w:val="0"/>
          <w:color w:val="auto"/>
          <w:sz w:val="22"/>
          <w:szCs w:val="22"/>
        </w:rPr>
      </w:pPr>
    </w:p>
    <w:p w14:paraId="45C243C0" w14:textId="33152FB0" w:rsidR="0063640B" w:rsidRDefault="0091701A" w:rsidP="008863D5">
      <w:pPr>
        <w:pStyle w:val="Funotentext"/>
      </w:pPr>
      <w:bookmarkStart w:id="8" w:name="_Toc223105555"/>
      <w:r w:rsidRPr="0063640B">
        <w:rPr>
          <w:rStyle w:val="berschrift2Zchn"/>
        </w:rPr>
        <w:lastRenderedPageBreak/>
        <w:t>2.2 SOLL-Konzept</w:t>
      </w:r>
      <w:bookmarkEnd w:id="8"/>
      <w:r w:rsidR="0063640B">
        <w:br/>
      </w:r>
      <w:r w:rsidR="00880500">
        <w:t xml:space="preserve">Im Zuge des Projekts soll auf der bestehenden </w:t>
      </w:r>
      <w:proofErr w:type="spellStart"/>
      <w:r w:rsidR="00880500">
        <w:t>Proxmox</w:t>
      </w:r>
      <w:proofErr w:type="spellEnd"/>
      <w:r w:rsidR="00880500">
        <w:t xml:space="preserve">-Infrastruktur eine dedizierte Medienserver-Lösung implementiert werden. Als Software wird </w:t>
      </w:r>
      <w:proofErr w:type="spellStart"/>
      <w:r w:rsidR="00880500">
        <w:t>Jellyfin</w:t>
      </w:r>
      <w:proofErr w:type="spellEnd"/>
      <w:r w:rsidR="00880500">
        <w:t xml:space="preserve"> eingesetzt, da es sich um eine quelloffene, kostenfreie Plattform handelt, die alle Anforderungen an ein zentrales Medienstreaming-System erfüllt. Es sollen zwei neue virtuelle Maschinen auf Basis von Ubuntu 24.04 LTS erstellt werden: eine für den </w:t>
      </w:r>
      <w:proofErr w:type="spellStart"/>
      <w:r w:rsidR="00880500">
        <w:t>Jellyfin</w:t>
      </w:r>
      <w:proofErr w:type="spellEnd"/>
      <w:r w:rsidR="00880500">
        <w:t xml:space="preserve">-Dienst und eine für den VPN-Dienst </w:t>
      </w:r>
      <w:proofErr w:type="spellStart"/>
      <w:r w:rsidR="00880500">
        <w:t>Tailscale</w:t>
      </w:r>
      <w:proofErr w:type="spellEnd"/>
      <w:r w:rsidR="00FA3920">
        <w:rPr>
          <w:rStyle w:val="Funotenzeichen"/>
        </w:rPr>
        <w:footnoteReference w:id="5"/>
      </w:r>
      <w:r w:rsidR="00880500">
        <w:t xml:space="preserve">. Die Benutzerverwaltung von </w:t>
      </w:r>
      <w:proofErr w:type="spellStart"/>
      <w:r w:rsidR="00880500">
        <w:t>Jellyfin</w:t>
      </w:r>
      <w:proofErr w:type="spellEnd"/>
      <w:r w:rsidR="00880500">
        <w:t xml:space="preserve"> soll über das bestehende </w:t>
      </w:r>
      <w:proofErr w:type="spellStart"/>
      <w:r w:rsidR="00880500">
        <w:t>Active</w:t>
      </w:r>
      <w:proofErr w:type="spellEnd"/>
      <w:r w:rsidR="00880500">
        <w:t xml:space="preserve"> Directory per LDAP</w:t>
      </w:r>
      <w:r w:rsidR="00FA3920">
        <w:rPr>
          <w:rStyle w:val="Funotenzeichen"/>
        </w:rPr>
        <w:footnoteReference w:id="6"/>
      </w:r>
      <w:r w:rsidR="00880500">
        <w:t xml:space="preserve">-Anbindung erfolgen, sodass keine separaten Benutzerkonten verwaltet werden müssen. Für die Mediendaten soll ein dedizierter SMB-Share auf </w:t>
      </w:r>
      <w:proofErr w:type="spellStart"/>
      <w:r w:rsidR="00880500">
        <w:t>TrueNAS</w:t>
      </w:r>
      <w:proofErr w:type="spellEnd"/>
      <w:r w:rsidR="00FA3920">
        <w:rPr>
          <w:rStyle w:val="Funotenzeichen"/>
        </w:rPr>
        <w:footnoteReference w:id="7"/>
      </w:r>
      <w:r w:rsidR="00880500">
        <w:t xml:space="preserve"> erstellt werden, der per ACL</w:t>
      </w:r>
      <w:r w:rsidR="00FA3920">
        <w:rPr>
          <w:rStyle w:val="Funotenzeichen"/>
        </w:rPr>
        <w:footnoteReference w:id="8"/>
      </w:r>
      <w:r w:rsidR="00880500">
        <w:t xml:space="preserve"> nur für berechtigte AD-Gruppen zugänglich ist. Eine dedizierte </w:t>
      </w:r>
      <w:r w:rsidR="00041F1B">
        <w:t>Grafikkarte (</w:t>
      </w:r>
      <w:r w:rsidR="00880500">
        <w:t>GPU</w:t>
      </w:r>
      <w:r w:rsidR="00041F1B">
        <w:t>)</w:t>
      </w:r>
      <w:r w:rsidR="00880500">
        <w:t xml:space="preserve"> soll per PCI-</w:t>
      </w:r>
      <w:proofErr w:type="spellStart"/>
      <w:r w:rsidR="00880500">
        <w:t>Passthrough</w:t>
      </w:r>
      <w:proofErr w:type="spellEnd"/>
      <w:r w:rsidR="00FA3920">
        <w:rPr>
          <w:rStyle w:val="Funotenzeichen"/>
        </w:rPr>
        <w:footnoteReference w:id="9"/>
      </w:r>
      <w:r w:rsidR="00880500">
        <w:t xml:space="preserve"> der </w:t>
      </w:r>
      <w:proofErr w:type="spellStart"/>
      <w:r w:rsidR="00880500">
        <w:t>Jellyfin</w:t>
      </w:r>
      <w:proofErr w:type="spellEnd"/>
      <w:r w:rsidR="00880500">
        <w:t>-VM zugewiesen werden, um eine hardwarebeschleunigte Transcodierung</w:t>
      </w:r>
      <w:r w:rsidR="00041F1B">
        <w:rPr>
          <w:rStyle w:val="Funotenzeichen"/>
        </w:rPr>
        <w:footnoteReference w:id="10"/>
      </w:r>
      <w:r w:rsidR="00880500">
        <w:t xml:space="preserve"> zu ermöglichen. Dadurch können auch Clients mit schwächerer Hardware Medien in unterschiedlichen Qualitätsstufen streamen, ohne den Server-Prozessor zu belasten. Der Fernzugriff auf den Medienserver soll über </w:t>
      </w:r>
      <w:proofErr w:type="spellStart"/>
      <w:r w:rsidR="00880500">
        <w:t>Tailscale</w:t>
      </w:r>
      <w:proofErr w:type="spellEnd"/>
      <w:r w:rsidR="00880500">
        <w:t xml:space="preserve"> realisiert werden, welches auf </w:t>
      </w:r>
      <w:r w:rsidR="00041F1B">
        <w:t xml:space="preserve">dem </w:t>
      </w:r>
      <w:proofErr w:type="spellStart"/>
      <w:r w:rsidR="00880500">
        <w:t>WireGuard</w:t>
      </w:r>
      <w:proofErr w:type="spellEnd"/>
      <w:r w:rsidR="00880500">
        <w:t xml:space="preserve"> </w:t>
      </w:r>
      <w:r w:rsidR="00041F1B">
        <w:t xml:space="preserve">Protokoll </w:t>
      </w:r>
      <w:r w:rsidR="00880500">
        <w:t xml:space="preserve">basiert und eine Ende-zu-Ende-verschlüsselte VPN-Verbindung bereitstellt, ohne dass eine Portweiterleitung im Router notwendig ist. Alle VMs sollen nach der Installation durch Systemhärtungsmaßnahmen abgesichert werden. Zusätzlich werden automatisierte Backups in </w:t>
      </w:r>
      <w:proofErr w:type="spellStart"/>
      <w:r w:rsidR="00880500">
        <w:t>Proxmox</w:t>
      </w:r>
      <w:proofErr w:type="spellEnd"/>
      <w:r w:rsidR="00880500">
        <w:t xml:space="preserve"> eingerichtet, um die Wiederherstellbarkeit der Dienste sicherzustellen.</w:t>
      </w:r>
    </w:p>
    <w:p w14:paraId="5723C4C5" w14:textId="79C2EB1A" w:rsidR="0091701A" w:rsidRPr="006A2F2F" w:rsidRDefault="0091701A" w:rsidP="0063640B">
      <w:pPr>
        <w:pStyle w:val="berschrift2"/>
      </w:pPr>
      <w:bookmarkStart w:id="9" w:name="_Toc223105556"/>
      <w:r w:rsidRPr="006A2F2F">
        <w:t>2.3 Zeitpl</w:t>
      </w:r>
      <w:r w:rsidR="00590474" w:rsidRPr="006A2F2F">
        <w:t>anung</w:t>
      </w:r>
      <w:bookmarkEnd w:id="9"/>
    </w:p>
    <w:tbl>
      <w:tblPr>
        <w:tblStyle w:val="Tabellenraster"/>
        <w:tblW w:w="5000" w:type="pct"/>
        <w:tblLayout w:type="fixed"/>
        <w:tblLook w:val="04A0" w:firstRow="1" w:lastRow="0" w:firstColumn="1" w:lastColumn="0" w:noHBand="0" w:noVBand="1"/>
      </w:tblPr>
      <w:tblGrid>
        <w:gridCol w:w="7253"/>
        <w:gridCol w:w="2375"/>
      </w:tblGrid>
      <w:tr w:rsidR="00A315F6" w:rsidRPr="006A2F2F" w14:paraId="06B065B6" w14:textId="77777777" w:rsidTr="00FA568D">
        <w:trPr>
          <w:trHeight w:hRule="exact" w:val="284"/>
        </w:trPr>
        <w:tc>
          <w:tcPr>
            <w:tcW w:w="7253" w:type="dxa"/>
          </w:tcPr>
          <w:p w14:paraId="25C51BC3" w14:textId="4B959300" w:rsidR="00A315F6" w:rsidRPr="006A2F2F" w:rsidRDefault="00A315F6" w:rsidP="00A315F6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Phasen</w:t>
            </w:r>
          </w:p>
        </w:tc>
        <w:tc>
          <w:tcPr>
            <w:tcW w:w="2375" w:type="dxa"/>
          </w:tcPr>
          <w:p w14:paraId="15C6CCED" w14:textId="3B07107B" w:rsidR="00A315F6" w:rsidRPr="006A2F2F" w:rsidRDefault="00A315F6" w:rsidP="00A315F6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Stunden</w:t>
            </w:r>
          </w:p>
        </w:tc>
      </w:tr>
      <w:tr w:rsidR="00A315F6" w:rsidRPr="006A2F2F" w14:paraId="1D36868B" w14:textId="77777777" w:rsidTr="00FA568D">
        <w:trPr>
          <w:trHeight w:hRule="exact" w:val="284"/>
        </w:trPr>
        <w:tc>
          <w:tcPr>
            <w:tcW w:w="7253" w:type="dxa"/>
          </w:tcPr>
          <w:p w14:paraId="383AA0C7" w14:textId="656211CC" w:rsidR="00A315F6" w:rsidRPr="006A2F2F" w:rsidRDefault="002B0DBF" w:rsidP="002B0DBF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 xml:space="preserve">1. </w:t>
            </w:r>
            <w:r w:rsidR="004F69B6" w:rsidRPr="006A2F2F">
              <w:rPr>
                <w:b/>
                <w:bCs/>
              </w:rPr>
              <w:t>Projektplanungsphase</w:t>
            </w:r>
          </w:p>
        </w:tc>
        <w:tc>
          <w:tcPr>
            <w:tcW w:w="2375" w:type="dxa"/>
          </w:tcPr>
          <w:p w14:paraId="3C36CBD5" w14:textId="1D930CC6" w:rsidR="00A315F6" w:rsidRPr="006A2F2F" w:rsidRDefault="00A709D5" w:rsidP="00A315F6">
            <w:r w:rsidRPr="006A2F2F">
              <w:t>Gesamt = 7 Stunden</w:t>
            </w:r>
          </w:p>
        </w:tc>
      </w:tr>
      <w:tr w:rsidR="00A315F6" w:rsidRPr="006A2F2F" w14:paraId="7FEF46FA" w14:textId="77777777" w:rsidTr="00FA568D">
        <w:trPr>
          <w:trHeight w:hRule="exact" w:val="284"/>
        </w:trPr>
        <w:tc>
          <w:tcPr>
            <w:tcW w:w="7253" w:type="dxa"/>
          </w:tcPr>
          <w:p w14:paraId="4FD44601" w14:textId="4AC7D20B" w:rsidR="00A315F6" w:rsidRPr="006A2F2F" w:rsidRDefault="00F0497D" w:rsidP="005155A4">
            <w:pPr>
              <w:pStyle w:val="Listenabsatz"/>
              <w:numPr>
                <w:ilvl w:val="0"/>
                <w:numId w:val="6"/>
              </w:numPr>
            </w:pPr>
            <w:r>
              <w:t xml:space="preserve">Anforderungsanalyse </w:t>
            </w:r>
          </w:p>
        </w:tc>
        <w:tc>
          <w:tcPr>
            <w:tcW w:w="2375" w:type="dxa"/>
          </w:tcPr>
          <w:p w14:paraId="1D8E8775" w14:textId="79EF3356" w:rsidR="00A315F6" w:rsidRPr="006A2F2F" w:rsidRDefault="00F0497D" w:rsidP="00A315F6">
            <w:r>
              <w:t>2 Stunden</w:t>
            </w:r>
          </w:p>
        </w:tc>
      </w:tr>
      <w:tr w:rsidR="00A315F6" w:rsidRPr="006A2F2F" w14:paraId="0A34763F" w14:textId="77777777" w:rsidTr="00FA568D">
        <w:trPr>
          <w:trHeight w:hRule="exact" w:val="284"/>
        </w:trPr>
        <w:tc>
          <w:tcPr>
            <w:tcW w:w="7253" w:type="dxa"/>
          </w:tcPr>
          <w:p w14:paraId="1982DCDC" w14:textId="50CF8A01" w:rsidR="00A315F6" w:rsidRPr="006A2F2F" w:rsidRDefault="00F0497D" w:rsidP="005155A4">
            <w:pPr>
              <w:pStyle w:val="Listenabsatz"/>
              <w:numPr>
                <w:ilvl w:val="0"/>
                <w:numId w:val="6"/>
              </w:numPr>
            </w:pPr>
            <w:r>
              <w:t xml:space="preserve">Planung Benutzer- und Berechtigungsstruktur </w:t>
            </w:r>
          </w:p>
        </w:tc>
        <w:tc>
          <w:tcPr>
            <w:tcW w:w="2375" w:type="dxa"/>
          </w:tcPr>
          <w:p w14:paraId="4C5F9719" w14:textId="567BFE94" w:rsidR="00A315F6" w:rsidRPr="006A2F2F" w:rsidRDefault="00F0497D" w:rsidP="00A315F6">
            <w:r>
              <w:t>1,5</w:t>
            </w:r>
            <w:r w:rsidR="00A709D5" w:rsidRPr="006A2F2F">
              <w:t xml:space="preserve"> Stunden</w:t>
            </w:r>
          </w:p>
        </w:tc>
      </w:tr>
      <w:tr w:rsidR="00A315F6" w:rsidRPr="006A2F2F" w14:paraId="05859580" w14:textId="77777777" w:rsidTr="00FA568D">
        <w:trPr>
          <w:trHeight w:hRule="exact" w:val="284"/>
        </w:trPr>
        <w:tc>
          <w:tcPr>
            <w:tcW w:w="7253" w:type="dxa"/>
          </w:tcPr>
          <w:p w14:paraId="19A91266" w14:textId="02E23016" w:rsidR="00A315F6" w:rsidRPr="006A2F2F" w:rsidRDefault="00F0497D" w:rsidP="005155A4">
            <w:pPr>
              <w:pStyle w:val="Listenabsatz"/>
              <w:numPr>
                <w:ilvl w:val="0"/>
                <w:numId w:val="6"/>
              </w:numPr>
            </w:pPr>
            <w:r>
              <w:t>Festlegen der Hardware</w:t>
            </w:r>
          </w:p>
        </w:tc>
        <w:tc>
          <w:tcPr>
            <w:tcW w:w="2375" w:type="dxa"/>
          </w:tcPr>
          <w:p w14:paraId="06339FC9" w14:textId="27990C3B" w:rsidR="00A315F6" w:rsidRPr="006A2F2F" w:rsidRDefault="00F0497D" w:rsidP="00A315F6">
            <w:r>
              <w:t>0,5</w:t>
            </w:r>
            <w:r w:rsidR="00605B2C" w:rsidRPr="006A2F2F">
              <w:t xml:space="preserve"> Stunden</w:t>
            </w:r>
          </w:p>
        </w:tc>
      </w:tr>
      <w:tr w:rsidR="00605B2C" w:rsidRPr="006A2F2F" w14:paraId="73737C7E" w14:textId="77777777" w:rsidTr="00FA568D">
        <w:trPr>
          <w:trHeight w:hRule="exact" w:val="284"/>
        </w:trPr>
        <w:tc>
          <w:tcPr>
            <w:tcW w:w="7253" w:type="dxa"/>
          </w:tcPr>
          <w:p w14:paraId="241DEB95" w14:textId="2AD8D50A" w:rsidR="00605B2C" w:rsidRPr="006A2F2F" w:rsidRDefault="00F0497D" w:rsidP="005155A4">
            <w:pPr>
              <w:pStyle w:val="Listenabsatz"/>
              <w:numPr>
                <w:ilvl w:val="0"/>
                <w:numId w:val="6"/>
              </w:numPr>
            </w:pPr>
            <w:r>
              <w:t xml:space="preserve">Gantt-Diagramm erstellen </w:t>
            </w:r>
          </w:p>
        </w:tc>
        <w:tc>
          <w:tcPr>
            <w:tcW w:w="2375" w:type="dxa"/>
          </w:tcPr>
          <w:p w14:paraId="2AE377B1" w14:textId="74C43CEF" w:rsidR="00605B2C" w:rsidRPr="006A2F2F" w:rsidRDefault="00605B2C" w:rsidP="00A315F6">
            <w:r w:rsidRPr="006A2F2F">
              <w:t>1</w:t>
            </w:r>
            <w:r w:rsidR="00F0497D">
              <w:t>,5</w:t>
            </w:r>
            <w:r w:rsidRPr="006A2F2F">
              <w:t xml:space="preserve"> Stunde</w:t>
            </w:r>
            <w:r w:rsidR="00F0497D">
              <w:t>n</w:t>
            </w:r>
          </w:p>
        </w:tc>
      </w:tr>
      <w:tr w:rsidR="00F0497D" w:rsidRPr="006A2F2F" w14:paraId="16ADAB7C" w14:textId="77777777" w:rsidTr="00FA568D">
        <w:trPr>
          <w:trHeight w:hRule="exact" w:val="284"/>
        </w:trPr>
        <w:tc>
          <w:tcPr>
            <w:tcW w:w="7253" w:type="dxa"/>
          </w:tcPr>
          <w:p w14:paraId="7D1467A1" w14:textId="0E021C6B" w:rsidR="00F0497D" w:rsidRDefault="00F0497D" w:rsidP="005155A4">
            <w:pPr>
              <w:pStyle w:val="Listenabsatz"/>
              <w:numPr>
                <w:ilvl w:val="0"/>
                <w:numId w:val="6"/>
              </w:numPr>
            </w:pPr>
            <w:r>
              <w:t xml:space="preserve">Kostenanalyse und Amortisationsrechnung </w:t>
            </w:r>
          </w:p>
        </w:tc>
        <w:tc>
          <w:tcPr>
            <w:tcW w:w="2375" w:type="dxa"/>
          </w:tcPr>
          <w:p w14:paraId="12D87FDB" w14:textId="3B0C4D5F" w:rsidR="00F0497D" w:rsidRPr="006A2F2F" w:rsidRDefault="00F0497D" w:rsidP="00A315F6">
            <w:r>
              <w:t>1,5 Stunden</w:t>
            </w:r>
          </w:p>
        </w:tc>
      </w:tr>
      <w:tr w:rsidR="00A315F6" w:rsidRPr="006A2F2F" w14:paraId="7A415F27" w14:textId="77777777" w:rsidTr="00FA568D">
        <w:trPr>
          <w:trHeight w:hRule="exact" w:val="284"/>
        </w:trPr>
        <w:tc>
          <w:tcPr>
            <w:tcW w:w="7253" w:type="dxa"/>
          </w:tcPr>
          <w:p w14:paraId="36D48BD5" w14:textId="77777777" w:rsidR="00A315F6" w:rsidRPr="006A2F2F" w:rsidRDefault="002B0DBF" w:rsidP="002B0DBF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2.Realisierungsphase</w:t>
            </w:r>
          </w:p>
          <w:p w14:paraId="70C4FACE" w14:textId="511D371E" w:rsidR="002B0DBF" w:rsidRPr="006A2F2F" w:rsidRDefault="002B0DBF" w:rsidP="002B0DBF"/>
        </w:tc>
        <w:tc>
          <w:tcPr>
            <w:tcW w:w="2375" w:type="dxa"/>
          </w:tcPr>
          <w:p w14:paraId="4FD6B097" w14:textId="27142A16" w:rsidR="00A315F6" w:rsidRPr="006A2F2F" w:rsidRDefault="00605B2C" w:rsidP="00A315F6">
            <w:r w:rsidRPr="006A2F2F">
              <w:t>Gesamt = 1</w:t>
            </w:r>
            <w:r w:rsidR="00FA568D">
              <w:t>5</w:t>
            </w:r>
            <w:r w:rsidRPr="006A2F2F">
              <w:t xml:space="preserve"> Stunden</w:t>
            </w:r>
          </w:p>
        </w:tc>
      </w:tr>
      <w:tr w:rsidR="002B0DBF" w:rsidRPr="006A2F2F" w14:paraId="5D02B3FF" w14:textId="77777777" w:rsidTr="00FA568D">
        <w:trPr>
          <w:trHeight w:hRule="exact" w:val="284"/>
        </w:trPr>
        <w:tc>
          <w:tcPr>
            <w:tcW w:w="7253" w:type="dxa"/>
          </w:tcPr>
          <w:p w14:paraId="632FF661" w14:textId="49958F38" w:rsidR="002B0DBF" w:rsidRPr="006A2F2F" w:rsidRDefault="001D02CE" w:rsidP="000F2E40">
            <w:pPr>
              <w:pStyle w:val="Listenabsatz"/>
              <w:numPr>
                <w:ilvl w:val="0"/>
                <w:numId w:val="9"/>
              </w:numPr>
            </w:pPr>
            <w:proofErr w:type="spellStart"/>
            <w:r>
              <w:t>Proxmox</w:t>
            </w:r>
            <w:proofErr w:type="spellEnd"/>
            <w:r>
              <w:t xml:space="preserve"> VE VMs bereitstellen </w:t>
            </w:r>
          </w:p>
        </w:tc>
        <w:tc>
          <w:tcPr>
            <w:tcW w:w="2375" w:type="dxa"/>
          </w:tcPr>
          <w:p w14:paraId="420BE2A5" w14:textId="48C45B03" w:rsidR="002B0DBF" w:rsidRPr="006A2F2F" w:rsidRDefault="001D02CE" w:rsidP="00A315F6">
            <w:r>
              <w:t>3 Stunden</w:t>
            </w:r>
          </w:p>
        </w:tc>
      </w:tr>
      <w:tr w:rsidR="002B0DBF" w:rsidRPr="006A2F2F" w14:paraId="4E509FD1" w14:textId="77777777" w:rsidTr="00FA568D">
        <w:trPr>
          <w:trHeight w:hRule="exact" w:val="284"/>
        </w:trPr>
        <w:tc>
          <w:tcPr>
            <w:tcW w:w="7253" w:type="dxa"/>
          </w:tcPr>
          <w:p w14:paraId="1A94007F" w14:textId="207055A5" w:rsidR="002B0DBF" w:rsidRPr="006A2F2F" w:rsidRDefault="001D02CE" w:rsidP="00727C88">
            <w:pPr>
              <w:pStyle w:val="Listenabsatz"/>
              <w:numPr>
                <w:ilvl w:val="0"/>
                <w:numId w:val="9"/>
              </w:numPr>
            </w:pPr>
            <w:r>
              <w:t>AD Konfigurieren</w:t>
            </w:r>
          </w:p>
        </w:tc>
        <w:tc>
          <w:tcPr>
            <w:tcW w:w="2375" w:type="dxa"/>
          </w:tcPr>
          <w:p w14:paraId="3AE3C02F" w14:textId="1752455C" w:rsidR="002B0DBF" w:rsidRPr="006A2F2F" w:rsidRDefault="00605B2C" w:rsidP="00A315F6">
            <w:r w:rsidRPr="006A2F2F">
              <w:t>2 Stunden</w:t>
            </w:r>
          </w:p>
        </w:tc>
      </w:tr>
      <w:tr w:rsidR="002B0DBF" w:rsidRPr="006A2F2F" w14:paraId="5F8C36C9" w14:textId="77777777" w:rsidTr="00FA568D">
        <w:trPr>
          <w:trHeight w:hRule="exact" w:val="284"/>
        </w:trPr>
        <w:tc>
          <w:tcPr>
            <w:tcW w:w="7253" w:type="dxa"/>
          </w:tcPr>
          <w:p w14:paraId="2DD3CC42" w14:textId="20D2A821" w:rsidR="002B0DBF" w:rsidRPr="006A2F2F" w:rsidRDefault="001D02CE" w:rsidP="001232FF">
            <w:pPr>
              <w:pStyle w:val="Listenabsatz"/>
              <w:numPr>
                <w:ilvl w:val="0"/>
                <w:numId w:val="9"/>
              </w:numPr>
              <w:tabs>
                <w:tab w:val="left" w:pos="1511"/>
              </w:tabs>
            </w:pPr>
            <w:r>
              <w:t>SMB-Share konfigurieren</w:t>
            </w:r>
          </w:p>
        </w:tc>
        <w:tc>
          <w:tcPr>
            <w:tcW w:w="2375" w:type="dxa"/>
          </w:tcPr>
          <w:p w14:paraId="314FDADE" w14:textId="7211842D" w:rsidR="002B0DBF" w:rsidRPr="006A2F2F" w:rsidRDefault="00FE3255" w:rsidP="00A315F6">
            <w:r w:rsidRPr="006A2F2F">
              <w:t>1</w:t>
            </w:r>
            <w:r w:rsidR="001D02CE">
              <w:t>,5</w:t>
            </w:r>
            <w:r w:rsidRPr="006A2F2F">
              <w:t xml:space="preserve"> Stunde</w:t>
            </w:r>
            <w:r w:rsidR="001D02CE">
              <w:t>n</w:t>
            </w:r>
          </w:p>
        </w:tc>
      </w:tr>
      <w:tr w:rsidR="002B0DBF" w:rsidRPr="006A2F2F" w14:paraId="2FB0692D" w14:textId="77777777" w:rsidTr="00FA568D">
        <w:trPr>
          <w:trHeight w:hRule="exact" w:val="284"/>
        </w:trPr>
        <w:tc>
          <w:tcPr>
            <w:tcW w:w="7253" w:type="dxa"/>
          </w:tcPr>
          <w:p w14:paraId="5C9B4501" w14:textId="6FB2F133" w:rsidR="002B0DBF" w:rsidRPr="006A2F2F" w:rsidRDefault="001D02CE" w:rsidP="001232FF">
            <w:pPr>
              <w:pStyle w:val="Listenabsatz"/>
              <w:numPr>
                <w:ilvl w:val="0"/>
                <w:numId w:val="9"/>
              </w:numPr>
            </w:pPr>
            <w:proofErr w:type="spellStart"/>
            <w:r>
              <w:t>Jellyfin</w:t>
            </w:r>
            <w:proofErr w:type="spellEnd"/>
            <w:r>
              <w:t xml:space="preserve"> installieren</w:t>
            </w:r>
          </w:p>
        </w:tc>
        <w:tc>
          <w:tcPr>
            <w:tcW w:w="2375" w:type="dxa"/>
          </w:tcPr>
          <w:p w14:paraId="4BB3116D" w14:textId="6AFBAC66" w:rsidR="002B0DBF" w:rsidRPr="006A2F2F" w:rsidRDefault="001D02CE" w:rsidP="00A315F6">
            <w:r>
              <w:t>1,5</w:t>
            </w:r>
            <w:r w:rsidR="00FE3255" w:rsidRPr="006A2F2F">
              <w:t xml:space="preserve"> Stunde</w:t>
            </w:r>
            <w:r>
              <w:t>n</w:t>
            </w:r>
          </w:p>
        </w:tc>
      </w:tr>
      <w:tr w:rsidR="002B0DBF" w:rsidRPr="006A2F2F" w14:paraId="01BF479C" w14:textId="77777777" w:rsidTr="00FA568D">
        <w:trPr>
          <w:trHeight w:hRule="exact" w:val="284"/>
        </w:trPr>
        <w:tc>
          <w:tcPr>
            <w:tcW w:w="7253" w:type="dxa"/>
          </w:tcPr>
          <w:p w14:paraId="0C69F729" w14:textId="07B341C5" w:rsidR="002B0DBF" w:rsidRPr="006A2F2F" w:rsidRDefault="001D02CE" w:rsidP="001232FF">
            <w:pPr>
              <w:pStyle w:val="Listenabsatz"/>
              <w:numPr>
                <w:ilvl w:val="0"/>
                <w:numId w:val="9"/>
              </w:numPr>
            </w:pPr>
            <w:proofErr w:type="spellStart"/>
            <w:r>
              <w:t>Jellyfin</w:t>
            </w:r>
            <w:proofErr w:type="spellEnd"/>
            <w:r>
              <w:t xml:space="preserve"> konfigurieren</w:t>
            </w:r>
          </w:p>
        </w:tc>
        <w:tc>
          <w:tcPr>
            <w:tcW w:w="2375" w:type="dxa"/>
          </w:tcPr>
          <w:p w14:paraId="583B9B3D" w14:textId="4797D181" w:rsidR="002B0DBF" w:rsidRPr="006A2F2F" w:rsidRDefault="001D02CE" w:rsidP="00A315F6">
            <w:r>
              <w:t>3</w:t>
            </w:r>
            <w:r w:rsidR="00FE3255" w:rsidRPr="006A2F2F">
              <w:t xml:space="preserve"> Stunde</w:t>
            </w:r>
            <w:r>
              <w:t>n</w:t>
            </w:r>
          </w:p>
        </w:tc>
      </w:tr>
      <w:tr w:rsidR="001232FF" w:rsidRPr="006A2F2F" w14:paraId="5E03A19D" w14:textId="77777777" w:rsidTr="00FA568D">
        <w:trPr>
          <w:trHeight w:hRule="exact" w:val="284"/>
        </w:trPr>
        <w:tc>
          <w:tcPr>
            <w:tcW w:w="7253" w:type="dxa"/>
          </w:tcPr>
          <w:p w14:paraId="05929C45" w14:textId="4B4E0E93" w:rsidR="001232FF" w:rsidRPr="006A2F2F" w:rsidRDefault="001D02CE" w:rsidP="001232FF">
            <w:pPr>
              <w:pStyle w:val="Listenabsatz"/>
              <w:numPr>
                <w:ilvl w:val="0"/>
                <w:numId w:val="9"/>
              </w:numPr>
            </w:pPr>
            <w:r>
              <w:t>VPN installieren &amp; einrichten</w:t>
            </w:r>
          </w:p>
        </w:tc>
        <w:tc>
          <w:tcPr>
            <w:tcW w:w="2375" w:type="dxa"/>
          </w:tcPr>
          <w:p w14:paraId="6481AE2B" w14:textId="55EB8F1F" w:rsidR="001232FF" w:rsidRPr="006A2F2F" w:rsidRDefault="001D02CE" w:rsidP="00A315F6">
            <w:r>
              <w:t>3</w:t>
            </w:r>
            <w:r w:rsidR="00FE3255" w:rsidRPr="006A2F2F">
              <w:t xml:space="preserve"> Stunden</w:t>
            </w:r>
          </w:p>
        </w:tc>
      </w:tr>
      <w:tr w:rsidR="001232FF" w:rsidRPr="006A2F2F" w14:paraId="0EEC1570" w14:textId="77777777" w:rsidTr="00FA568D">
        <w:trPr>
          <w:trHeight w:hRule="exact" w:val="284"/>
        </w:trPr>
        <w:tc>
          <w:tcPr>
            <w:tcW w:w="7253" w:type="dxa"/>
          </w:tcPr>
          <w:p w14:paraId="7B261C15" w14:textId="56C1F0A3" w:rsidR="001232FF" w:rsidRPr="006A2F2F" w:rsidRDefault="001D02CE" w:rsidP="001232FF">
            <w:pPr>
              <w:pStyle w:val="Listenabsatz"/>
              <w:numPr>
                <w:ilvl w:val="0"/>
                <w:numId w:val="9"/>
              </w:numPr>
            </w:pPr>
            <w:r>
              <w:t xml:space="preserve">Funktionstest </w:t>
            </w:r>
          </w:p>
        </w:tc>
        <w:tc>
          <w:tcPr>
            <w:tcW w:w="2375" w:type="dxa"/>
          </w:tcPr>
          <w:p w14:paraId="00105DD3" w14:textId="13806621" w:rsidR="001232FF" w:rsidRPr="006A2F2F" w:rsidRDefault="001D02CE" w:rsidP="00A315F6">
            <w:r>
              <w:t>1</w:t>
            </w:r>
            <w:r w:rsidR="00FE3255" w:rsidRPr="006A2F2F">
              <w:t xml:space="preserve"> Stunde</w:t>
            </w:r>
          </w:p>
        </w:tc>
      </w:tr>
      <w:tr w:rsidR="004F1AEE" w:rsidRPr="006A2F2F" w14:paraId="29785C16" w14:textId="77777777" w:rsidTr="00FA568D">
        <w:trPr>
          <w:trHeight w:hRule="exact" w:val="284"/>
        </w:trPr>
        <w:tc>
          <w:tcPr>
            <w:tcW w:w="7253" w:type="dxa"/>
          </w:tcPr>
          <w:p w14:paraId="3F615DA9" w14:textId="5D216F90" w:rsidR="004F1AEE" w:rsidRPr="006A2F2F" w:rsidRDefault="004F1AEE" w:rsidP="004F1AEE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3.Projektabschluss</w:t>
            </w:r>
          </w:p>
        </w:tc>
        <w:tc>
          <w:tcPr>
            <w:tcW w:w="2375" w:type="dxa"/>
          </w:tcPr>
          <w:p w14:paraId="1552EDC5" w14:textId="5E2D4E87" w:rsidR="004F1AEE" w:rsidRPr="006A2F2F" w:rsidRDefault="004F1AEE" w:rsidP="004F1AEE">
            <w:r w:rsidRPr="006A2F2F">
              <w:t>Gesamt = 1</w:t>
            </w:r>
            <w:r w:rsidR="00FA568D">
              <w:t>7</w:t>
            </w:r>
            <w:r w:rsidRPr="006A2F2F">
              <w:t xml:space="preserve"> Stunden</w:t>
            </w:r>
          </w:p>
        </w:tc>
      </w:tr>
      <w:tr w:rsidR="004F1AEE" w:rsidRPr="006A2F2F" w14:paraId="17656458" w14:textId="77777777" w:rsidTr="00FA568D">
        <w:trPr>
          <w:trHeight w:hRule="exact" w:val="284"/>
        </w:trPr>
        <w:tc>
          <w:tcPr>
            <w:tcW w:w="7253" w:type="dxa"/>
          </w:tcPr>
          <w:p w14:paraId="36E6406B" w14:textId="763F20D0" w:rsidR="004F1AEE" w:rsidRPr="006A2F2F" w:rsidRDefault="004F1AEE" w:rsidP="004F1AEE">
            <w:pPr>
              <w:pStyle w:val="Listenabsatz"/>
              <w:numPr>
                <w:ilvl w:val="0"/>
                <w:numId w:val="9"/>
              </w:numPr>
            </w:pPr>
            <w:r w:rsidRPr="006A2F2F">
              <w:t>Erstellung einer Projektdokumentation</w:t>
            </w:r>
          </w:p>
        </w:tc>
        <w:tc>
          <w:tcPr>
            <w:tcW w:w="2375" w:type="dxa"/>
          </w:tcPr>
          <w:p w14:paraId="3A422A81" w14:textId="3DA83B08" w:rsidR="004F1AEE" w:rsidRPr="006A2F2F" w:rsidRDefault="004F1AEE" w:rsidP="004F1AEE">
            <w:r w:rsidRPr="006A2F2F">
              <w:t>10 Stunden</w:t>
            </w:r>
          </w:p>
        </w:tc>
      </w:tr>
      <w:tr w:rsidR="004F1AEE" w:rsidRPr="006A2F2F" w14:paraId="1487619A" w14:textId="77777777" w:rsidTr="00FA568D">
        <w:trPr>
          <w:trHeight w:hRule="exact" w:val="284"/>
        </w:trPr>
        <w:tc>
          <w:tcPr>
            <w:tcW w:w="7253" w:type="dxa"/>
          </w:tcPr>
          <w:p w14:paraId="604D1ED6" w14:textId="5478A00B" w:rsidR="004F1AEE" w:rsidRPr="006A2F2F" w:rsidRDefault="00FA568D" w:rsidP="004F1AEE">
            <w:pPr>
              <w:pStyle w:val="Listenabsatz"/>
              <w:numPr>
                <w:ilvl w:val="0"/>
                <w:numId w:val="9"/>
              </w:numPr>
            </w:pPr>
            <w:r>
              <w:t xml:space="preserve">Erstellung einer Projektpräsentation </w:t>
            </w:r>
          </w:p>
        </w:tc>
        <w:tc>
          <w:tcPr>
            <w:tcW w:w="2375" w:type="dxa"/>
          </w:tcPr>
          <w:p w14:paraId="09A4DB8D" w14:textId="3218ABF1" w:rsidR="004F1AEE" w:rsidRPr="006A2F2F" w:rsidRDefault="00FA568D" w:rsidP="004F1AEE">
            <w:r>
              <w:t>4</w:t>
            </w:r>
            <w:r w:rsidR="004F1AEE" w:rsidRPr="006A2F2F">
              <w:t xml:space="preserve"> Stunden</w:t>
            </w:r>
          </w:p>
        </w:tc>
      </w:tr>
      <w:tr w:rsidR="004F1AEE" w:rsidRPr="006A2F2F" w14:paraId="16F29579" w14:textId="77777777" w:rsidTr="00FA568D">
        <w:trPr>
          <w:trHeight w:hRule="exact" w:val="284"/>
        </w:trPr>
        <w:tc>
          <w:tcPr>
            <w:tcW w:w="7253" w:type="dxa"/>
          </w:tcPr>
          <w:p w14:paraId="79FF6371" w14:textId="741C3728" w:rsidR="004F1AEE" w:rsidRPr="006A2F2F" w:rsidRDefault="00FA568D" w:rsidP="004F1AEE">
            <w:pPr>
              <w:pStyle w:val="Listenabsatz"/>
              <w:numPr>
                <w:ilvl w:val="0"/>
                <w:numId w:val="9"/>
              </w:numPr>
            </w:pPr>
            <w:r>
              <w:t>Projektauswertung</w:t>
            </w:r>
          </w:p>
        </w:tc>
        <w:tc>
          <w:tcPr>
            <w:tcW w:w="2375" w:type="dxa"/>
          </w:tcPr>
          <w:p w14:paraId="5596D83E" w14:textId="1C02774F" w:rsidR="004F1AEE" w:rsidRPr="006A2F2F" w:rsidRDefault="00FA568D" w:rsidP="004F1AEE">
            <w:r>
              <w:t>2</w:t>
            </w:r>
            <w:r w:rsidR="004F1AEE" w:rsidRPr="006A2F2F">
              <w:t xml:space="preserve"> Stunde</w:t>
            </w:r>
            <w:r>
              <w:t>n</w:t>
            </w:r>
          </w:p>
        </w:tc>
      </w:tr>
      <w:tr w:rsidR="004F1AEE" w:rsidRPr="006A2F2F" w14:paraId="70FF07D3" w14:textId="77777777" w:rsidTr="00FA568D">
        <w:trPr>
          <w:trHeight w:hRule="exact" w:val="284"/>
        </w:trPr>
        <w:tc>
          <w:tcPr>
            <w:tcW w:w="7253" w:type="dxa"/>
          </w:tcPr>
          <w:p w14:paraId="77EF629F" w14:textId="4DC52C44" w:rsidR="004F1AEE" w:rsidRPr="006A2F2F" w:rsidRDefault="004F1AEE" w:rsidP="004F1AEE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4.Sonstiges</w:t>
            </w:r>
          </w:p>
        </w:tc>
        <w:tc>
          <w:tcPr>
            <w:tcW w:w="2375" w:type="dxa"/>
          </w:tcPr>
          <w:p w14:paraId="35A75F47" w14:textId="4C6C74AE" w:rsidR="004F1AEE" w:rsidRPr="006A2F2F" w:rsidRDefault="004F1AEE" w:rsidP="004F1AEE">
            <w:r w:rsidRPr="006A2F2F">
              <w:t>Gesamt = 1 Stunde</w:t>
            </w:r>
          </w:p>
        </w:tc>
      </w:tr>
      <w:tr w:rsidR="004F1AEE" w:rsidRPr="006A2F2F" w14:paraId="4F6ED0BA" w14:textId="77777777" w:rsidTr="00FA568D">
        <w:trPr>
          <w:trHeight w:hRule="exact" w:val="284"/>
        </w:trPr>
        <w:tc>
          <w:tcPr>
            <w:tcW w:w="7253" w:type="dxa"/>
          </w:tcPr>
          <w:p w14:paraId="4B27E9B9" w14:textId="61B9A05B" w:rsidR="004F1AEE" w:rsidRPr="006A2F2F" w:rsidRDefault="004F1AEE" w:rsidP="004F1AEE">
            <w:pPr>
              <w:pStyle w:val="Listenabsatz"/>
              <w:numPr>
                <w:ilvl w:val="0"/>
                <w:numId w:val="9"/>
              </w:numPr>
            </w:pPr>
            <w:r w:rsidRPr="006A2F2F">
              <w:t>Puffer</w:t>
            </w:r>
          </w:p>
        </w:tc>
        <w:tc>
          <w:tcPr>
            <w:tcW w:w="2375" w:type="dxa"/>
          </w:tcPr>
          <w:p w14:paraId="553E3B1E" w14:textId="4347BB07" w:rsidR="004F1AEE" w:rsidRPr="006A2F2F" w:rsidRDefault="004F1AEE" w:rsidP="004F1AEE">
            <w:r w:rsidRPr="006A2F2F">
              <w:t>1 Stunde</w:t>
            </w:r>
          </w:p>
        </w:tc>
      </w:tr>
      <w:tr w:rsidR="004F1AEE" w:rsidRPr="006A2F2F" w14:paraId="5F477054" w14:textId="77777777" w:rsidTr="00FA568D">
        <w:trPr>
          <w:trHeight w:hRule="exact" w:val="284"/>
        </w:trPr>
        <w:tc>
          <w:tcPr>
            <w:tcW w:w="7253" w:type="dxa"/>
          </w:tcPr>
          <w:p w14:paraId="0F608490" w14:textId="593089FC" w:rsidR="004F1AEE" w:rsidRPr="006A2F2F" w:rsidRDefault="004F1AEE" w:rsidP="004F1AEE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Gesamt</w:t>
            </w:r>
          </w:p>
        </w:tc>
        <w:tc>
          <w:tcPr>
            <w:tcW w:w="2375" w:type="dxa"/>
          </w:tcPr>
          <w:p w14:paraId="04CA4861" w14:textId="47B47419" w:rsidR="004F1AEE" w:rsidRPr="006A2F2F" w:rsidRDefault="004F1AEE" w:rsidP="004F1AEE">
            <w:pPr>
              <w:keepNext/>
              <w:rPr>
                <w:b/>
                <w:bCs/>
              </w:rPr>
            </w:pPr>
            <w:r w:rsidRPr="006A2F2F">
              <w:rPr>
                <w:b/>
                <w:bCs/>
              </w:rPr>
              <w:t>40 Stunden</w:t>
            </w:r>
          </w:p>
        </w:tc>
      </w:tr>
    </w:tbl>
    <w:p w14:paraId="3936333D" w14:textId="153CBD9E" w:rsidR="00615533" w:rsidRPr="006A2F2F" w:rsidRDefault="00615533">
      <w:pPr>
        <w:pStyle w:val="Beschriftung"/>
      </w:pPr>
      <w:r w:rsidRPr="006A2F2F">
        <w:t xml:space="preserve">Tabelle </w:t>
      </w:r>
      <w:fldSimple w:instr=" SEQ Tabelle \* ARABIC ">
        <w:r w:rsidR="00A25A36">
          <w:rPr>
            <w:noProof/>
          </w:rPr>
          <w:t>1</w:t>
        </w:r>
      </w:fldSimple>
      <w:r w:rsidRPr="006A2F2F">
        <w:t xml:space="preserve"> Zeitplanung</w:t>
      </w:r>
    </w:p>
    <w:p w14:paraId="35580411" w14:textId="3CD7D791" w:rsidR="00A4049A" w:rsidRPr="006A2F2F" w:rsidRDefault="00A4049A" w:rsidP="00A4049A">
      <w:pPr>
        <w:pStyle w:val="berschrift2"/>
      </w:pPr>
      <w:bookmarkStart w:id="10" w:name="_Toc223105557"/>
      <w:r w:rsidRPr="006A2F2F">
        <w:t>2.4 Kostenaufstellung</w:t>
      </w:r>
      <w:bookmarkEnd w:id="10"/>
    </w:p>
    <w:p w14:paraId="78861815" w14:textId="5B990097" w:rsidR="00AE6F1F" w:rsidRPr="006A2F2F" w:rsidRDefault="008254E8" w:rsidP="00181A7D">
      <w:pPr>
        <w:spacing w:after="140"/>
      </w:pPr>
      <w:r w:rsidRPr="006A2F2F">
        <w:t xml:space="preserve">Hinweis: </w:t>
      </w:r>
      <w:r w:rsidR="00181A7D">
        <w:rPr>
          <w:color w:val="000000"/>
        </w:rPr>
        <w:t xml:space="preserve">Stundensatz Auszubildender: 7,45 €/h. Für </w:t>
      </w:r>
      <w:proofErr w:type="spellStart"/>
      <w:r w:rsidR="00181A7D">
        <w:rPr>
          <w:color w:val="000000"/>
        </w:rPr>
        <w:t>Jellyfin</w:t>
      </w:r>
      <w:proofErr w:type="spellEnd"/>
      <w:r w:rsidR="00181A7D">
        <w:rPr>
          <w:color w:val="000000"/>
        </w:rPr>
        <w:t xml:space="preserve"> und </w:t>
      </w:r>
      <w:proofErr w:type="spellStart"/>
      <w:r w:rsidR="00181A7D">
        <w:rPr>
          <w:color w:val="000000"/>
        </w:rPr>
        <w:t>Tailscale</w:t>
      </w:r>
      <w:proofErr w:type="spellEnd"/>
      <w:r w:rsidR="00181A7D">
        <w:rPr>
          <w:color w:val="000000"/>
        </w:rPr>
        <w:t xml:space="preserve"> fallen keine Lizenzkosten an (Open Source / kostenfreier Plan).</w:t>
      </w:r>
    </w:p>
    <w:tbl>
      <w:tblPr>
        <w:tblStyle w:val="Tabellenraster"/>
        <w:tblpPr w:leftFromText="141" w:rightFromText="141" w:vertAnchor="text" w:horzAnchor="margin" w:tblpY="412"/>
        <w:tblW w:w="5000" w:type="pct"/>
        <w:tblLook w:val="04A0" w:firstRow="1" w:lastRow="0" w:firstColumn="1" w:lastColumn="0" w:noHBand="0" w:noVBand="1"/>
      </w:tblPr>
      <w:tblGrid>
        <w:gridCol w:w="3256"/>
        <w:gridCol w:w="1824"/>
        <w:gridCol w:w="2392"/>
        <w:gridCol w:w="2156"/>
      </w:tblGrid>
      <w:tr w:rsidR="00456240" w:rsidRPr="006A2F2F" w14:paraId="36E13F1E" w14:textId="5EB48F16" w:rsidTr="00181A7D">
        <w:trPr>
          <w:trHeight w:hRule="exact" w:val="258"/>
        </w:trPr>
        <w:tc>
          <w:tcPr>
            <w:tcW w:w="3256" w:type="dxa"/>
          </w:tcPr>
          <w:p w14:paraId="1FA35D2B" w14:textId="77777777" w:rsidR="00456240" w:rsidRPr="006A2F2F" w:rsidRDefault="00456240" w:rsidP="00456240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lastRenderedPageBreak/>
              <w:t>Position</w:t>
            </w:r>
          </w:p>
        </w:tc>
        <w:tc>
          <w:tcPr>
            <w:tcW w:w="1824" w:type="dxa"/>
          </w:tcPr>
          <w:p w14:paraId="5939F537" w14:textId="22642C5C" w:rsidR="00456240" w:rsidRPr="006A2F2F" w:rsidRDefault="00456240" w:rsidP="00456240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Anzahl</w:t>
            </w:r>
          </w:p>
        </w:tc>
        <w:tc>
          <w:tcPr>
            <w:tcW w:w="2392" w:type="dxa"/>
          </w:tcPr>
          <w:p w14:paraId="1F811A78" w14:textId="0B06DFC6" w:rsidR="00456240" w:rsidRPr="006A2F2F" w:rsidRDefault="00456240" w:rsidP="00456240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Preis pro Stück</w:t>
            </w:r>
          </w:p>
        </w:tc>
        <w:tc>
          <w:tcPr>
            <w:tcW w:w="2156" w:type="dxa"/>
          </w:tcPr>
          <w:p w14:paraId="4FE2208C" w14:textId="6D6A82A4" w:rsidR="00456240" w:rsidRPr="006A2F2F" w:rsidRDefault="00456240" w:rsidP="00456240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Gesamtpreis</w:t>
            </w:r>
          </w:p>
        </w:tc>
      </w:tr>
      <w:tr w:rsidR="00456240" w:rsidRPr="006A2F2F" w14:paraId="3FA5A71A" w14:textId="504164A5" w:rsidTr="00181A7D">
        <w:trPr>
          <w:trHeight w:hRule="exact" w:val="258"/>
        </w:trPr>
        <w:tc>
          <w:tcPr>
            <w:tcW w:w="3256" w:type="dxa"/>
          </w:tcPr>
          <w:p w14:paraId="7A3F2D59" w14:textId="03F815F2" w:rsidR="00456240" w:rsidRPr="006A2F2F" w:rsidRDefault="00181A7D" w:rsidP="00181A7D">
            <w:r>
              <w:t>Serverhardware (anteilig)</w:t>
            </w:r>
          </w:p>
        </w:tc>
        <w:tc>
          <w:tcPr>
            <w:tcW w:w="1824" w:type="dxa"/>
          </w:tcPr>
          <w:p w14:paraId="64BBAC29" w14:textId="247FFAE6" w:rsidR="00456240" w:rsidRPr="006A2F2F" w:rsidRDefault="00181A7D" w:rsidP="00456240">
            <w:r>
              <w:t>1</w:t>
            </w:r>
          </w:p>
        </w:tc>
        <w:tc>
          <w:tcPr>
            <w:tcW w:w="2392" w:type="dxa"/>
          </w:tcPr>
          <w:p w14:paraId="0EC8926A" w14:textId="6999BEF5" w:rsidR="00456240" w:rsidRPr="006A2F2F" w:rsidRDefault="00181A7D" w:rsidP="00456240">
            <w:r>
              <w:t>85,00 €</w:t>
            </w:r>
          </w:p>
        </w:tc>
        <w:tc>
          <w:tcPr>
            <w:tcW w:w="2156" w:type="dxa"/>
          </w:tcPr>
          <w:p w14:paraId="77BEEE99" w14:textId="132D9874" w:rsidR="00456240" w:rsidRPr="006A2F2F" w:rsidRDefault="00181A7D" w:rsidP="00456240">
            <w:r>
              <w:t xml:space="preserve">85,00 </w:t>
            </w:r>
            <w:r w:rsidR="008D29F9" w:rsidRPr="006A2F2F">
              <w:t>€</w:t>
            </w:r>
          </w:p>
        </w:tc>
      </w:tr>
      <w:tr w:rsidR="00456240" w:rsidRPr="006A2F2F" w14:paraId="4D1A3B7C" w14:textId="67F764E7" w:rsidTr="00181A7D">
        <w:trPr>
          <w:trHeight w:hRule="exact" w:val="258"/>
        </w:trPr>
        <w:tc>
          <w:tcPr>
            <w:tcW w:w="3256" w:type="dxa"/>
          </w:tcPr>
          <w:p w14:paraId="51086BEF" w14:textId="3A950DBE" w:rsidR="00456240" w:rsidRPr="006A2F2F" w:rsidRDefault="00181A7D" w:rsidP="00456240">
            <w:proofErr w:type="spellStart"/>
            <w:r>
              <w:t>Jellyfin</w:t>
            </w:r>
            <w:proofErr w:type="spellEnd"/>
          </w:p>
        </w:tc>
        <w:tc>
          <w:tcPr>
            <w:tcW w:w="1824" w:type="dxa"/>
          </w:tcPr>
          <w:p w14:paraId="4B218159" w14:textId="586FE9C8" w:rsidR="00456240" w:rsidRPr="006A2F2F" w:rsidRDefault="00181A7D" w:rsidP="00456240">
            <w:r>
              <w:t>1</w:t>
            </w:r>
          </w:p>
        </w:tc>
        <w:tc>
          <w:tcPr>
            <w:tcW w:w="2392" w:type="dxa"/>
          </w:tcPr>
          <w:p w14:paraId="5F6BFEC9" w14:textId="2FC82F59" w:rsidR="00456240" w:rsidRPr="006A2F2F" w:rsidRDefault="00181A7D" w:rsidP="00456240">
            <w:r>
              <w:t>0,00 €</w:t>
            </w:r>
          </w:p>
        </w:tc>
        <w:tc>
          <w:tcPr>
            <w:tcW w:w="2156" w:type="dxa"/>
          </w:tcPr>
          <w:p w14:paraId="18E6D952" w14:textId="35091902" w:rsidR="00456240" w:rsidRPr="006A2F2F" w:rsidRDefault="00181A7D" w:rsidP="00456240">
            <w:r>
              <w:t>0,00 €</w:t>
            </w:r>
          </w:p>
        </w:tc>
      </w:tr>
      <w:tr w:rsidR="00456240" w:rsidRPr="006A2F2F" w14:paraId="61465FB4" w14:textId="7FB97B3C" w:rsidTr="00181A7D">
        <w:trPr>
          <w:trHeight w:hRule="exact" w:val="258"/>
        </w:trPr>
        <w:tc>
          <w:tcPr>
            <w:tcW w:w="3256" w:type="dxa"/>
          </w:tcPr>
          <w:p w14:paraId="0268F56B" w14:textId="7E3E9114" w:rsidR="00456240" w:rsidRPr="006A2F2F" w:rsidRDefault="00181A7D" w:rsidP="00456240">
            <w:proofErr w:type="spellStart"/>
            <w:r>
              <w:t>Tailscale</w:t>
            </w:r>
            <w:proofErr w:type="spellEnd"/>
          </w:p>
        </w:tc>
        <w:tc>
          <w:tcPr>
            <w:tcW w:w="1824" w:type="dxa"/>
          </w:tcPr>
          <w:p w14:paraId="0F9BB688" w14:textId="315F9A4B" w:rsidR="00456240" w:rsidRPr="006A2F2F" w:rsidRDefault="00922998" w:rsidP="00456240">
            <w:r w:rsidRPr="006A2F2F">
              <w:t>1</w:t>
            </w:r>
          </w:p>
        </w:tc>
        <w:tc>
          <w:tcPr>
            <w:tcW w:w="2392" w:type="dxa"/>
          </w:tcPr>
          <w:p w14:paraId="63B63CC6" w14:textId="02CFE4C3" w:rsidR="00456240" w:rsidRPr="006A2F2F" w:rsidRDefault="00181A7D" w:rsidP="00456240">
            <w:r>
              <w:t>0,00 €</w:t>
            </w:r>
          </w:p>
        </w:tc>
        <w:tc>
          <w:tcPr>
            <w:tcW w:w="2156" w:type="dxa"/>
          </w:tcPr>
          <w:p w14:paraId="09B9BB9D" w14:textId="1297DB52" w:rsidR="00456240" w:rsidRPr="006A2F2F" w:rsidRDefault="00181A7D" w:rsidP="00456240">
            <w:r>
              <w:t>0,00 €</w:t>
            </w:r>
          </w:p>
        </w:tc>
      </w:tr>
      <w:tr w:rsidR="00456240" w:rsidRPr="006A2F2F" w14:paraId="399FCE2A" w14:textId="0CA387ED" w:rsidTr="00181A7D">
        <w:trPr>
          <w:trHeight w:hRule="exact" w:val="258"/>
        </w:trPr>
        <w:tc>
          <w:tcPr>
            <w:tcW w:w="3256" w:type="dxa"/>
          </w:tcPr>
          <w:p w14:paraId="63D26C2F" w14:textId="77777777" w:rsidR="00456240" w:rsidRPr="006A2F2F" w:rsidRDefault="00456240" w:rsidP="00456240">
            <w:r w:rsidRPr="006A2F2F">
              <w:t>Personalkosten</w:t>
            </w:r>
          </w:p>
        </w:tc>
        <w:tc>
          <w:tcPr>
            <w:tcW w:w="1824" w:type="dxa"/>
          </w:tcPr>
          <w:p w14:paraId="1A8D2137" w14:textId="5EF87E9B" w:rsidR="00456240" w:rsidRPr="006A2F2F" w:rsidRDefault="0073713A" w:rsidP="00456240">
            <w:r w:rsidRPr="006A2F2F">
              <w:t>40 Std.</w:t>
            </w:r>
          </w:p>
        </w:tc>
        <w:tc>
          <w:tcPr>
            <w:tcW w:w="2392" w:type="dxa"/>
          </w:tcPr>
          <w:p w14:paraId="3340022A" w14:textId="62E1F64E" w:rsidR="00456240" w:rsidRPr="006A2F2F" w:rsidRDefault="00181A7D" w:rsidP="00456240">
            <w:r>
              <w:t>7,45</w:t>
            </w:r>
            <w:r w:rsidR="00456240" w:rsidRPr="006A2F2F">
              <w:t xml:space="preserve"> € </w:t>
            </w:r>
          </w:p>
        </w:tc>
        <w:tc>
          <w:tcPr>
            <w:tcW w:w="2156" w:type="dxa"/>
          </w:tcPr>
          <w:p w14:paraId="78A2390E" w14:textId="5DF4A27D" w:rsidR="00456240" w:rsidRPr="006A2F2F" w:rsidRDefault="00181A7D" w:rsidP="00456240">
            <w:r w:rsidRPr="00181A7D">
              <w:t>298,00 €</w:t>
            </w:r>
          </w:p>
        </w:tc>
      </w:tr>
      <w:tr w:rsidR="00456240" w:rsidRPr="006A2F2F" w14:paraId="6C3E5FB6" w14:textId="15AB7699" w:rsidTr="00181A7D">
        <w:trPr>
          <w:trHeight w:hRule="exact" w:val="258"/>
        </w:trPr>
        <w:tc>
          <w:tcPr>
            <w:tcW w:w="3256" w:type="dxa"/>
          </w:tcPr>
          <w:p w14:paraId="42B4F0FB" w14:textId="67783E84" w:rsidR="00456240" w:rsidRPr="006A2F2F" w:rsidRDefault="00181A7D" w:rsidP="0045624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Einmalig Kosten gesamt </w:t>
            </w:r>
          </w:p>
        </w:tc>
        <w:tc>
          <w:tcPr>
            <w:tcW w:w="1824" w:type="dxa"/>
          </w:tcPr>
          <w:p w14:paraId="328DB137" w14:textId="77777777" w:rsidR="00456240" w:rsidRPr="006A2F2F" w:rsidRDefault="00456240" w:rsidP="00456240">
            <w:pPr>
              <w:keepNext/>
            </w:pPr>
          </w:p>
        </w:tc>
        <w:tc>
          <w:tcPr>
            <w:tcW w:w="2392" w:type="dxa"/>
          </w:tcPr>
          <w:p w14:paraId="00D45144" w14:textId="5562D12F" w:rsidR="00456240" w:rsidRPr="006A2F2F" w:rsidRDefault="00456240" w:rsidP="00456240">
            <w:pPr>
              <w:keepNext/>
            </w:pPr>
          </w:p>
        </w:tc>
        <w:tc>
          <w:tcPr>
            <w:tcW w:w="2156" w:type="dxa"/>
          </w:tcPr>
          <w:p w14:paraId="6DF176BD" w14:textId="452320C4" w:rsidR="00456240" w:rsidRPr="00181A7D" w:rsidRDefault="00181A7D" w:rsidP="00456240">
            <w:pPr>
              <w:keepNext/>
              <w:rPr>
                <w:b/>
                <w:bCs/>
              </w:rPr>
            </w:pPr>
            <w:r w:rsidRPr="00181A7D">
              <w:rPr>
                <w:b/>
                <w:bCs/>
              </w:rPr>
              <w:t>383,00 €</w:t>
            </w:r>
          </w:p>
        </w:tc>
      </w:tr>
      <w:tr w:rsidR="00181A7D" w:rsidRPr="006A2F2F" w14:paraId="5FF471A1" w14:textId="77777777" w:rsidTr="00181A7D">
        <w:trPr>
          <w:trHeight w:hRule="exact" w:val="258"/>
        </w:trPr>
        <w:tc>
          <w:tcPr>
            <w:tcW w:w="3256" w:type="dxa"/>
          </w:tcPr>
          <w:p w14:paraId="19446419" w14:textId="01D2F8A8" w:rsidR="00181A7D" w:rsidRDefault="00181A7D" w:rsidP="00181A7D">
            <w:pPr>
              <w:rPr>
                <w:b/>
                <w:bCs/>
              </w:rPr>
            </w:pPr>
            <w:r>
              <w:t>Stromkosten/Jahr</w:t>
            </w:r>
          </w:p>
        </w:tc>
        <w:tc>
          <w:tcPr>
            <w:tcW w:w="1824" w:type="dxa"/>
          </w:tcPr>
          <w:p w14:paraId="6FC0DD2F" w14:textId="77777777" w:rsidR="00181A7D" w:rsidRPr="006A2F2F" w:rsidRDefault="00181A7D" w:rsidP="00456240">
            <w:pPr>
              <w:keepNext/>
            </w:pPr>
          </w:p>
        </w:tc>
        <w:tc>
          <w:tcPr>
            <w:tcW w:w="2392" w:type="dxa"/>
          </w:tcPr>
          <w:p w14:paraId="54F24690" w14:textId="77777777" w:rsidR="00181A7D" w:rsidRPr="006A2F2F" w:rsidRDefault="00181A7D" w:rsidP="00456240">
            <w:pPr>
              <w:keepNext/>
            </w:pPr>
          </w:p>
        </w:tc>
        <w:tc>
          <w:tcPr>
            <w:tcW w:w="2156" w:type="dxa"/>
          </w:tcPr>
          <w:p w14:paraId="6D89F121" w14:textId="786B3C53" w:rsidR="00181A7D" w:rsidRPr="00181A7D" w:rsidRDefault="00181A7D" w:rsidP="00456240">
            <w:pPr>
              <w:keepNext/>
            </w:pPr>
            <w:r w:rsidRPr="00181A7D">
              <w:t>≈ 13,34 €</w:t>
            </w:r>
          </w:p>
        </w:tc>
      </w:tr>
      <w:tr w:rsidR="00181A7D" w:rsidRPr="006A2F2F" w14:paraId="35D0E7F0" w14:textId="77777777" w:rsidTr="00181A7D">
        <w:trPr>
          <w:trHeight w:hRule="exact" w:val="258"/>
        </w:trPr>
        <w:tc>
          <w:tcPr>
            <w:tcW w:w="3256" w:type="dxa"/>
          </w:tcPr>
          <w:p w14:paraId="6185FE74" w14:textId="0D2028B1" w:rsidR="00181A7D" w:rsidRDefault="00181A7D" w:rsidP="00456240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Gesamtkosten Jahr 1</w:t>
            </w:r>
          </w:p>
        </w:tc>
        <w:tc>
          <w:tcPr>
            <w:tcW w:w="1824" w:type="dxa"/>
          </w:tcPr>
          <w:p w14:paraId="6C7F9D8D" w14:textId="77777777" w:rsidR="00181A7D" w:rsidRPr="006A2F2F" w:rsidRDefault="00181A7D" w:rsidP="00456240">
            <w:pPr>
              <w:keepNext/>
            </w:pPr>
          </w:p>
        </w:tc>
        <w:tc>
          <w:tcPr>
            <w:tcW w:w="2392" w:type="dxa"/>
          </w:tcPr>
          <w:p w14:paraId="76CC1C43" w14:textId="77777777" w:rsidR="00181A7D" w:rsidRPr="00181A7D" w:rsidRDefault="00181A7D" w:rsidP="00456240">
            <w:pPr>
              <w:keepNext/>
              <w:rPr>
                <w:b/>
                <w:bCs/>
              </w:rPr>
            </w:pPr>
          </w:p>
        </w:tc>
        <w:tc>
          <w:tcPr>
            <w:tcW w:w="2156" w:type="dxa"/>
          </w:tcPr>
          <w:p w14:paraId="0F6521DE" w14:textId="43DA374B" w:rsidR="00181A7D" w:rsidRPr="00181A7D" w:rsidRDefault="00181A7D" w:rsidP="00456240">
            <w:pPr>
              <w:keepNext/>
              <w:rPr>
                <w:b/>
                <w:bCs/>
              </w:rPr>
            </w:pPr>
            <w:r w:rsidRPr="00181A7D">
              <w:rPr>
                <w:b/>
                <w:bCs/>
              </w:rPr>
              <w:t>396,34 €</w:t>
            </w:r>
          </w:p>
        </w:tc>
      </w:tr>
    </w:tbl>
    <w:p w14:paraId="50EDEDD8" w14:textId="0591AA14" w:rsidR="00A4049A" w:rsidRPr="006A2F2F" w:rsidRDefault="00A50CF6" w:rsidP="00216290">
      <w:r w:rsidRPr="006A2F2F">
        <w:t>Aufstellung der anfallenden Kosten:</w:t>
      </w:r>
    </w:p>
    <w:p w14:paraId="2DF6E527" w14:textId="6ACE29D2" w:rsidR="00E1555C" w:rsidRPr="006A2F2F" w:rsidRDefault="00E1555C" w:rsidP="00181A7D">
      <w:pPr>
        <w:pStyle w:val="Beschriftung"/>
        <w:framePr w:h="291" w:hRule="exact" w:hSpace="141" w:wrap="around" w:vAnchor="text" w:hAnchor="page" w:x="1126" w:y="1865"/>
      </w:pPr>
      <w:r w:rsidRPr="006A2F2F">
        <w:t xml:space="preserve">Tabelle </w:t>
      </w:r>
      <w:fldSimple w:instr=" SEQ Tabelle \* ARABIC ">
        <w:r w:rsidR="00A25A36">
          <w:rPr>
            <w:noProof/>
          </w:rPr>
          <w:t>2</w:t>
        </w:r>
      </w:fldSimple>
      <w:r w:rsidRPr="006A2F2F">
        <w:t xml:space="preserve"> Kostenaufstellung</w:t>
      </w:r>
    </w:p>
    <w:p w14:paraId="77F77619" w14:textId="77777777" w:rsidR="00FA415A" w:rsidRDefault="00FA415A">
      <w:pPr>
        <w:spacing w:after="160"/>
      </w:pPr>
      <w:r>
        <w:rPr>
          <w:b/>
          <w:caps/>
        </w:rPr>
        <w:br w:type="page"/>
      </w:r>
    </w:p>
    <w:p w14:paraId="114E4030" w14:textId="51B79B65" w:rsidR="00FA415A" w:rsidRDefault="00FA415A" w:rsidP="00FA415A">
      <w:pPr>
        <w:pStyle w:val="berschrift2"/>
      </w:pPr>
      <w:bookmarkStart w:id="11" w:name="_Toc223105558"/>
      <w:r>
        <w:lastRenderedPageBreak/>
        <w:t>2.5 Amortisationsrech</w:t>
      </w:r>
      <w:r w:rsidR="00506BB5">
        <w:t>n</w:t>
      </w:r>
      <w:r>
        <w:t>ung</w:t>
      </w:r>
      <w:bookmarkEnd w:id="11"/>
    </w:p>
    <w:p w14:paraId="14C8393A" w14:textId="60481B91" w:rsidR="00362896" w:rsidRPr="006A2F2F" w:rsidRDefault="00FA415A" w:rsidP="00FA415A">
      <w:r w:rsidRPr="00FA415A">
        <w:t xml:space="preserve">Als Vergleichslösung dient eine </w:t>
      </w:r>
      <w:proofErr w:type="spellStart"/>
      <w:r w:rsidRPr="00FA415A">
        <w:t>Synology</w:t>
      </w:r>
      <w:proofErr w:type="spellEnd"/>
      <w:r w:rsidRPr="00FA415A">
        <w:t xml:space="preserve"> DS223 mit 3 TB HDD und </w:t>
      </w:r>
      <w:proofErr w:type="spellStart"/>
      <w:r w:rsidRPr="00FA415A">
        <w:t>Plex</w:t>
      </w:r>
      <w:proofErr w:type="spellEnd"/>
      <w:r w:rsidRPr="00FA415A">
        <w:t xml:space="preserve"> Pass Lifetime, da diese eine vergleichbare Funktionalität bietet.</w:t>
      </w:r>
    </w:p>
    <w:tbl>
      <w:tblPr>
        <w:tblStyle w:val="Tabellenraster"/>
        <w:tblpPr w:leftFromText="141" w:rightFromText="141" w:vertAnchor="text" w:tblpX="-5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977"/>
        <w:gridCol w:w="3260"/>
        <w:gridCol w:w="3391"/>
      </w:tblGrid>
      <w:tr w:rsidR="00FA568D" w:rsidRPr="006A2F2F" w14:paraId="59C3A0F2" w14:textId="47FA5F7E" w:rsidTr="00362896">
        <w:trPr>
          <w:trHeight w:hRule="exact" w:val="265"/>
        </w:trPr>
        <w:tc>
          <w:tcPr>
            <w:tcW w:w="2977" w:type="dxa"/>
          </w:tcPr>
          <w:p w14:paraId="2170DBF7" w14:textId="66146247" w:rsidR="00FA568D" w:rsidRPr="006A2F2F" w:rsidRDefault="00FA568D" w:rsidP="00362896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Position</w:t>
            </w:r>
          </w:p>
        </w:tc>
        <w:tc>
          <w:tcPr>
            <w:tcW w:w="3260" w:type="dxa"/>
          </w:tcPr>
          <w:p w14:paraId="01B36202" w14:textId="3B7DBBCE" w:rsidR="00FA568D" w:rsidRPr="006A2F2F" w:rsidRDefault="00FA568D" w:rsidP="00362896">
            <w:pPr>
              <w:spacing w:after="120"/>
              <w:rPr>
                <w:b/>
                <w:bCs/>
              </w:rPr>
            </w:pPr>
            <w:r w:rsidRPr="00FA568D">
              <w:rPr>
                <w:b/>
                <w:bCs/>
              </w:rPr>
              <w:t>Eigenlösung (</w:t>
            </w:r>
            <w:proofErr w:type="spellStart"/>
            <w:r w:rsidRPr="00FA568D">
              <w:rPr>
                <w:b/>
                <w:bCs/>
              </w:rPr>
              <w:t>Jellyfin</w:t>
            </w:r>
            <w:proofErr w:type="spellEnd"/>
            <w:r w:rsidRPr="00FA568D">
              <w:rPr>
                <w:b/>
                <w:bCs/>
              </w:rPr>
              <w:t>)</w:t>
            </w:r>
          </w:p>
        </w:tc>
        <w:tc>
          <w:tcPr>
            <w:tcW w:w="3391" w:type="dxa"/>
          </w:tcPr>
          <w:p w14:paraId="1CEA628A" w14:textId="16A6B620" w:rsidR="00FA568D" w:rsidRPr="006A2F2F" w:rsidRDefault="00FA568D" w:rsidP="00362896">
            <w:pPr>
              <w:spacing w:after="120"/>
              <w:rPr>
                <w:b/>
                <w:bCs/>
              </w:rPr>
            </w:pPr>
            <w:r w:rsidRPr="00FA568D">
              <w:rPr>
                <w:b/>
                <w:bCs/>
              </w:rPr>
              <w:t>Alternativlösung (</w:t>
            </w:r>
            <w:proofErr w:type="spellStart"/>
            <w:r w:rsidRPr="00FA568D">
              <w:rPr>
                <w:b/>
                <w:bCs/>
              </w:rPr>
              <w:t>Synology</w:t>
            </w:r>
            <w:proofErr w:type="spellEnd"/>
            <w:r w:rsidRPr="00FA568D">
              <w:rPr>
                <w:b/>
                <w:bCs/>
              </w:rPr>
              <w:t xml:space="preserve"> + </w:t>
            </w:r>
            <w:proofErr w:type="spellStart"/>
            <w:r w:rsidRPr="00FA568D">
              <w:rPr>
                <w:b/>
                <w:bCs/>
              </w:rPr>
              <w:t>Plex</w:t>
            </w:r>
            <w:proofErr w:type="spellEnd"/>
            <w:r w:rsidRPr="00FA568D">
              <w:rPr>
                <w:b/>
                <w:bCs/>
              </w:rPr>
              <w:t>)</w:t>
            </w:r>
          </w:p>
        </w:tc>
      </w:tr>
      <w:tr w:rsidR="00FA568D" w:rsidRPr="006A2F2F" w14:paraId="1C9A892A" w14:textId="5EFD92E5" w:rsidTr="00362896">
        <w:trPr>
          <w:trHeight w:hRule="exact" w:val="265"/>
        </w:trPr>
        <w:tc>
          <w:tcPr>
            <w:tcW w:w="2977" w:type="dxa"/>
          </w:tcPr>
          <w:p w14:paraId="410242ED" w14:textId="6D1090FF" w:rsidR="00FA568D" w:rsidRPr="006A2F2F" w:rsidRDefault="00FA568D" w:rsidP="00362896">
            <w:r>
              <w:t>Hardware</w:t>
            </w:r>
          </w:p>
        </w:tc>
        <w:tc>
          <w:tcPr>
            <w:tcW w:w="3260" w:type="dxa"/>
          </w:tcPr>
          <w:p w14:paraId="0ECE54DE" w14:textId="091F1F46" w:rsidR="00FA568D" w:rsidRPr="006A2F2F" w:rsidRDefault="00FA415A" w:rsidP="00362896">
            <w:r>
              <w:t>85,00 € (Anteilig)</w:t>
            </w:r>
          </w:p>
        </w:tc>
        <w:tc>
          <w:tcPr>
            <w:tcW w:w="3391" w:type="dxa"/>
          </w:tcPr>
          <w:p w14:paraId="6CE3B645" w14:textId="6AC48B11" w:rsidR="00FA568D" w:rsidRPr="006A2F2F" w:rsidRDefault="00FA415A" w:rsidP="00362896">
            <w:r>
              <w:rPr>
                <w:color w:val="000000"/>
                <w:sz w:val="20"/>
                <w:szCs w:val="20"/>
              </w:rPr>
              <w:t>375,00 € (DS223 + 3 TB HDD)</w:t>
            </w:r>
          </w:p>
        </w:tc>
      </w:tr>
      <w:tr w:rsidR="00FA568D" w:rsidRPr="006A2F2F" w14:paraId="02B5E56D" w14:textId="77777777" w:rsidTr="00362896">
        <w:trPr>
          <w:trHeight w:hRule="exact" w:val="265"/>
        </w:trPr>
        <w:tc>
          <w:tcPr>
            <w:tcW w:w="2977" w:type="dxa"/>
          </w:tcPr>
          <w:p w14:paraId="43A08248" w14:textId="550023A8" w:rsidR="00FA568D" w:rsidRPr="00FA568D" w:rsidRDefault="00FA568D" w:rsidP="00362896">
            <w:r w:rsidRPr="00FA568D">
              <w:t>Software / Lizenz</w:t>
            </w:r>
          </w:p>
        </w:tc>
        <w:tc>
          <w:tcPr>
            <w:tcW w:w="3260" w:type="dxa"/>
          </w:tcPr>
          <w:p w14:paraId="7FB2D2E7" w14:textId="35C68BC2" w:rsidR="00FA568D" w:rsidRPr="00FA415A" w:rsidRDefault="00FA415A" w:rsidP="00362896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0,00 € (Open Source)</w:t>
            </w:r>
          </w:p>
        </w:tc>
        <w:tc>
          <w:tcPr>
            <w:tcW w:w="3391" w:type="dxa"/>
          </w:tcPr>
          <w:p w14:paraId="0A51E474" w14:textId="149A94D6" w:rsidR="00FA568D" w:rsidRPr="006A2F2F" w:rsidRDefault="00FA415A" w:rsidP="00362896">
            <w:pPr>
              <w:rPr>
                <w:b/>
                <w:bCs/>
              </w:rPr>
            </w:pPr>
            <w:r>
              <w:rPr>
                <w:color w:val="000000"/>
                <w:sz w:val="20"/>
                <w:szCs w:val="20"/>
              </w:rPr>
              <w:t>230,00 € (</w:t>
            </w:r>
            <w:proofErr w:type="spellStart"/>
            <w:r>
              <w:rPr>
                <w:color w:val="000000"/>
                <w:sz w:val="20"/>
                <w:szCs w:val="20"/>
              </w:rPr>
              <w:t>Plex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Pass Lifetime)</w:t>
            </w:r>
          </w:p>
        </w:tc>
      </w:tr>
      <w:tr w:rsidR="00FA568D" w:rsidRPr="006A2F2F" w14:paraId="3C39C1E3" w14:textId="77777777" w:rsidTr="00362896">
        <w:trPr>
          <w:trHeight w:hRule="exact" w:val="265"/>
        </w:trPr>
        <w:tc>
          <w:tcPr>
            <w:tcW w:w="2977" w:type="dxa"/>
          </w:tcPr>
          <w:p w14:paraId="58890320" w14:textId="65D22B11" w:rsidR="00FA568D" w:rsidRPr="00FA415A" w:rsidRDefault="00FA415A" w:rsidP="00362896">
            <w:r w:rsidRPr="00FA415A">
              <w:t>Arbeitskosten</w:t>
            </w:r>
          </w:p>
        </w:tc>
        <w:tc>
          <w:tcPr>
            <w:tcW w:w="3260" w:type="dxa"/>
          </w:tcPr>
          <w:p w14:paraId="1B49BD71" w14:textId="18546D51" w:rsidR="00FA568D" w:rsidRPr="006A2F2F" w:rsidRDefault="00FA415A" w:rsidP="00362896">
            <w:pPr>
              <w:rPr>
                <w:b/>
                <w:bCs/>
              </w:rPr>
            </w:pPr>
            <w:r>
              <w:rPr>
                <w:color w:val="000000"/>
                <w:sz w:val="20"/>
                <w:szCs w:val="20"/>
              </w:rPr>
              <w:t>298,00 € (40 h)</w:t>
            </w:r>
          </w:p>
        </w:tc>
        <w:tc>
          <w:tcPr>
            <w:tcW w:w="3391" w:type="dxa"/>
          </w:tcPr>
          <w:p w14:paraId="76F55138" w14:textId="4BB7DB67" w:rsidR="00FA568D" w:rsidRPr="006A2F2F" w:rsidRDefault="00FA415A" w:rsidP="00362896">
            <w:pPr>
              <w:rPr>
                <w:b/>
                <w:bCs/>
              </w:rPr>
            </w:pPr>
            <w:r>
              <w:rPr>
                <w:color w:val="000000"/>
                <w:sz w:val="20"/>
                <w:szCs w:val="20"/>
              </w:rPr>
              <w:t>37,25 € (5 h)</w:t>
            </w:r>
          </w:p>
        </w:tc>
      </w:tr>
      <w:tr w:rsidR="00FA568D" w:rsidRPr="006A2F2F" w14:paraId="64D84E42" w14:textId="77777777" w:rsidTr="00362896">
        <w:trPr>
          <w:trHeight w:hRule="exact" w:val="265"/>
        </w:trPr>
        <w:tc>
          <w:tcPr>
            <w:tcW w:w="2977" w:type="dxa"/>
          </w:tcPr>
          <w:p w14:paraId="2C1996BE" w14:textId="07F4C29D" w:rsidR="00FA568D" w:rsidRPr="006A2F2F" w:rsidRDefault="00FA415A" w:rsidP="00362896">
            <w:pPr>
              <w:rPr>
                <w:b/>
                <w:bCs/>
              </w:rPr>
            </w:pPr>
            <w:r>
              <w:rPr>
                <w:b/>
                <w:bCs/>
              </w:rPr>
              <w:t>Einmalige Kosten gesamt</w:t>
            </w:r>
          </w:p>
        </w:tc>
        <w:tc>
          <w:tcPr>
            <w:tcW w:w="3260" w:type="dxa"/>
          </w:tcPr>
          <w:p w14:paraId="6FB0511D" w14:textId="77777777" w:rsidR="00FA415A" w:rsidRDefault="00FA415A" w:rsidP="00362896">
            <w:r>
              <w:rPr>
                <w:b/>
                <w:bCs/>
                <w:color w:val="000000"/>
                <w:sz w:val="20"/>
                <w:szCs w:val="20"/>
              </w:rPr>
              <w:t>383,00 €</w:t>
            </w:r>
          </w:p>
          <w:p w14:paraId="6CB8C818" w14:textId="77777777" w:rsidR="00FA568D" w:rsidRPr="006A2F2F" w:rsidRDefault="00FA568D" w:rsidP="00362896">
            <w:pPr>
              <w:rPr>
                <w:b/>
                <w:bCs/>
              </w:rPr>
            </w:pPr>
          </w:p>
        </w:tc>
        <w:tc>
          <w:tcPr>
            <w:tcW w:w="3391" w:type="dxa"/>
          </w:tcPr>
          <w:p w14:paraId="7929DEC5" w14:textId="77777777" w:rsidR="00FA415A" w:rsidRDefault="00FA415A" w:rsidP="00362896">
            <w:r>
              <w:rPr>
                <w:b/>
                <w:bCs/>
                <w:color w:val="000000"/>
                <w:sz w:val="20"/>
                <w:szCs w:val="20"/>
              </w:rPr>
              <w:t>642,25 €</w:t>
            </w:r>
          </w:p>
          <w:p w14:paraId="07E12F18" w14:textId="77777777" w:rsidR="00FA568D" w:rsidRPr="006A2F2F" w:rsidRDefault="00FA568D" w:rsidP="00362896">
            <w:pPr>
              <w:rPr>
                <w:b/>
                <w:bCs/>
              </w:rPr>
            </w:pPr>
          </w:p>
        </w:tc>
      </w:tr>
      <w:tr w:rsidR="00FA568D" w:rsidRPr="006A2F2F" w14:paraId="3EA49CA0" w14:textId="77777777" w:rsidTr="00362896">
        <w:trPr>
          <w:trHeight w:hRule="exact" w:val="265"/>
        </w:trPr>
        <w:tc>
          <w:tcPr>
            <w:tcW w:w="2977" w:type="dxa"/>
          </w:tcPr>
          <w:p w14:paraId="61B2411C" w14:textId="7F4DA27A" w:rsidR="00FA568D" w:rsidRPr="00FA415A" w:rsidRDefault="00FA415A" w:rsidP="00362896">
            <w:r w:rsidRPr="00FA415A">
              <w:t>Laufende Stromkosten/Jahr</w:t>
            </w:r>
          </w:p>
        </w:tc>
        <w:tc>
          <w:tcPr>
            <w:tcW w:w="3260" w:type="dxa"/>
          </w:tcPr>
          <w:p w14:paraId="0E78BB5F" w14:textId="4B3B55A2" w:rsidR="00FA568D" w:rsidRPr="006A2F2F" w:rsidRDefault="00FA415A" w:rsidP="00362896">
            <w:pPr>
              <w:rPr>
                <w:b/>
                <w:bCs/>
              </w:rPr>
            </w:pPr>
            <w:r>
              <w:rPr>
                <w:color w:val="000000"/>
                <w:sz w:val="20"/>
                <w:szCs w:val="20"/>
              </w:rPr>
              <w:t>13,34 €</w:t>
            </w:r>
          </w:p>
        </w:tc>
        <w:tc>
          <w:tcPr>
            <w:tcW w:w="3391" w:type="dxa"/>
          </w:tcPr>
          <w:p w14:paraId="48B8EA14" w14:textId="02D826B5" w:rsidR="00FA568D" w:rsidRPr="006A2F2F" w:rsidRDefault="00FA415A" w:rsidP="00362896">
            <w:pPr>
              <w:rPr>
                <w:b/>
                <w:bCs/>
              </w:rPr>
            </w:pPr>
            <w:r>
              <w:rPr>
                <w:color w:val="000000"/>
                <w:sz w:val="20"/>
                <w:szCs w:val="20"/>
              </w:rPr>
              <w:t>14,60 €</w:t>
            </w:r>
          </w:p>
        </w:tc>
      </w:tr>
    </w:tbl>
    <w:p w14:paraId="32528947" w14:textId="6A3E096B" w:rsidR="00F807FE" w:rsidRPr="006A2F2F" w:rsidRDefault="00C25BF9" w:rsidP="00C25BF9">
      <w:pPr>
        <w:pStyle w:val="Beschriftung"/>
      </w:pPr>
      <w:r w:rsidRPr="006A2F2F">
        <w:t xml:space="preserve">Tabelle </w:t>
      </w:r>
      <w:fldSimple w:instr=" SEQ Tabelle \* ARABIC ">
        <w:r w:rsidR="00A25A36">
          <w:rPr>
            <w:noProof/>
          </w:rPr>
          <w:t>3</w:t>
        </w:r>
      </w:fldSimple>
      <w:r w:rsidRPr="006A2F2F">
        <w:t xml:space="preserve"> </w:t>
      </w:r>
      <w:r w:rsidR="00C16DA2">
        <w:t>Kostenvergleich Eigenlösung vs. Alternativlösung</w:t>
      </w:r>
    </w:p>
    <w:p w14:paraId="45716C9F" w14:textId="077F4507" w:rsidR="001F50F0" w:rsidRPr="006A2F2F" w:rsidRDefault="00C16DA2" w:rsidP="00CF25C4">
      <w:pPr>
        <w:spacing w:after="160"/>
      </w:pPr>
      <w:r>
        <w:rPr>
          <w:b/>
          <w:bCs/>
        </w:rPr>
        <w:t xml:space="preserve">Ergebnis: </w:t>
      </w:r>
      <w:r>
        <w:rPr>
          <w:color w:val="000000"/>
        </w:rPr>
        <w:br/>
        <w:t xml:space="preserve">Die Eigenlösung ist bereits bei den einmaligen Kosten um 259,25 € (642,25 € - 383,00 €) günstiger als die Vergleichslösung. Zusätzlich fallen die laufenden Stromkosten um 1,26 €/Jahr niedriger aus (14,60 € - 13,34 €). Da die Eigenlösung von Anfang an kostengünstiger ist, beträgt die Amortisationszeit </w:t>
      </w:r>
      <w:r w:rsidRPr="00C16DA2">
        <w:rPr>
          <w:b/>
          <w:bCs/>
          <w:color w:val="000000"/>
        </w:rPr>
        <w:t xml:space="preserve">0 </w:t>
      </w:r>
      <w:r>
        <w:rPr>
          <w:b/>
          <w:bCs/>
          <w:color w:val="000000"/>
        </w:rPr>
        <w:t>Monate</w:t>
      </w:r>
      <w:r>
        <w:rPr>
          <w:color w:val="000000"/>
        </w:rPr>
        <w:t xml:space="preserve"> – die Investition ist bereits ab dem ersten Tag wirtschaftlich vorteilhaft.</w:t>
      </w:r>
    </w:p>
    <w:p w14:paraId="01A4ADF3" w14:textId="29D31489" w:rsidR="007C4F68" w:rsidRPr="006A2F2F" w:rsidRDefault="00590474" w:rsidP="00ED2312">
      <w:pPr>
        <w:pStyle w:val="berschrift1"/>
      </w:pPr>
      <w:bookmarkStart w:id="12" w:name="_Toc223105559"/>
      <w:r w:rsidRPr="006A2F2F">
        <w:t>3 Realisierungsphase</w:t>
      </w:r>
      <w:bookmarkEnd w:id="12"/>
    </w:p>
    <w:p w14:paraId="028DEA55" w14:textId="2FFBD4E5" w:rsidR="00ED2312" w:rsidRPr="006A2F2F" w:rsidRDefault="00DB7B5A" w:rsidP="00ED2312">
      <w:r w:rsidRPr="006A2F2F">
        <w:t>Hinweis:</w:t>
      </w:r>
      <w:r w:rsidR="00C16DA2">
        <w:t xml:space="preserve"> Es wurde stellenweise auf die Hersteller-Dokumentationen zurückgegriffen</w:t>
      </w:r>
      <w:r w:rsidR="00060091" w:rsidRPr="006A2F2F">
        <w:t xml:space="preserve">, siehe </w:t>
      </w:r>
      <w:r w:rsidR="00060091" w:rsidRPr="006A2F2F">
        <w:rPr>
          <w:color w:val="00507E" w:themeColor="accent1"/>
        </w:rPr>
        <w:fldChar w:fldCharType="begin" w:fldLock="1"/>
      </w:r>
      <w:r w:rsidR="00060091" w:rsidRPr="006A2F2F">
        <w:rPr>
          <w:color w:val="00507E" w:themeColor="accent1"/>
        </w:rPr>
        <w:instrText xml:space="preserve"> REF _Ref198649819 \h </w:instrText>
      </w:r>
      <w:r w:rsidR="00060091" w:rsidRPr="006A2F2F">
        <w:rPr>
          <w:color w:val="00507E" w:themeColor="accent1"/>
        </w:rPr>
      </w:r>
      <w:r w:rsidR="00060091" w:rsidRPr="006A2F2F">
        <w:rPr>
          <w:color w:val="00507E" w:themeColor="accent1"/>
        </w:rPr>
        <w:fldChar w:fldCharType="separate"/>
      </w:r>
      <w:r w:rsidR="00D67717" w:rsidRPr="006A2F2F">
        <w:rPr>
          <w:color w:val="00507E" w:themeColor="accent1"/>
        </w:rPr>
        <w:t>5.3 Quellen</w:t>
      </w:r>
      <w:r w:rsidR="00060091" w:rsidRPr="006A2F2F">
        <w:rPr>
          <w:color w:val="00507E" w:themeColor="accent1"/>
        </w:rPr>
        <w:fldChar w:fldCharType="end"/>
      </w:r>
      <w:r w:rsidR="00060091" w:rsidRPr="006A2F2F">
        <w:t>.</w:t>
      </w:r>
    </w:p>
    <w:p w14:paraId="5F16731B" w14:textId="4FD3782A" w:rsidR="0055403D" w:rsidRDefault="0055403D" w:rsidP="0055403D">
      <w:pPr>
        <w:pStyle w:val="berschrift2"/>
      </w:pPr>
      <w:bookmarkStart w:id="13" w:name="_Toc223105560"/>
      <w:r w:rsidRPr="006A2F2F">
        <w:t xml:space="preserve">3.1 </w:t>
      </w:r>
      <w:r w:rsidR="0009792D">
        <w:t>Proxmox VE – VMs bereitstellen</w:t>
      </w:r>
      <w:bookmarkEnd w:id="13"/>
      <w:r w:rsidR="0009792D">
        <w:t xml:space="preserve"> </w:t>
      </w:r>
    </w:p>
    <w:p w14:paraId="376C0DEA" w14:textId="6B74B15B" w:rsidR="00056645" w:rsidRPr="00E31EDA" w:rsidRDefault="005A2463" w:rsidP="00E31EDA">
      <w:r>
        <w:t xml:space="preserve">Für die beiden Dienste </w:t>
      </w:r>
      <w:proofErr w:type="spellStart"/>
      <w:r>
        <w:t>Jellyfin</w:t>
      </w:r>
      <w:proofErr w:type="spellEnd"/>
      <w:r>
        <w:t xml:space="preserve"> &amp; </w:t>
      </w:r>
      <w:proofErr w:type="spellStart"/>
      <w:r>
        <w:t>Tailscale</w:t>
      </w:r>
      <w:proofErr w:type="spellEnd"/>
      <w:r>
        <w:t xml:space="preserve"> wurde jeweils eine VM auf dem </w:t>
      </w:r>
      <w:proofErr w:type="spellStart"/>
      <w:r>
        <w:t>Proxmox</w:t>
      </w:r>
      <w:proofErr w:type="spellEnd"/>
      <w:r>
        <w:t xml:space="preserve">-Server </w:t>
      </w:r>
      <w:r w:rsidR="00056645">
        <w:t>erstellt.</w:t>
      </w:r>
      <w:r w:rsidR="00056645">
        <w:br/>
        <w:t>Als Betriebssystem wurde Ubuntu Server 24.04 LTS gewählt, da es unter</w:t>
      </w:r>
      <w:r w:rsidR="00D9615D">
        <w:t xml:space="preserve"> </w:t>
      </w:r>
      <w:r w:rsidR="00056645">
        <w:t xml:space="preserve">anderem sehr </w:t>
      </w:r>
      <w:r w:rsidR="00D9615D">
        <w:t>r</w:t>
      </w:r>
      <w:r w:rsidR="00056645">
        <w:t xml:space="preserve">essourcenschonend ist und keine Lizenzkosten anfallen.  </w:t>
      </w:r>
    </w:p>
    <w:p w14:paraId="05D69852" w14:textId="77777777" w:rsidR="0009792D" w:rsidRDefault="0009792D" w:rsidP="0009792D">
      <w:pPr>
        <w:pStyle w:val="berschrift3"/>
        <w:rPr>
          <w:rFonts w:eastAsia="Calibri"/>
        </w:rPr>
      </w:pPr>
      <w:bookmarkStart w:id="14" w:name="_Toc223105561"/>
      <w:r>
        <w:rPr>
          <w:rFonts w:eastAsia="Calibri"/>
        </w:rPr>
        <w:t>3.1.1 Ubuntu 24.04 LTS Image bereitstellen</w:t>
      </w:r>
      <w:bookmarkEnd w:id="14"/>
    </w:p>
    <w:p w14:paraId="24992AA9" w14:textId="2E46A770" w:rsidR="00056645" w:rsidRDefault="00056645" w:rsidP="0047685A">
      <w:pPr>
        <w:spacing w:after="160"/>
      </w:pPr>
      <w:r>
        <w:t>Das ISO-Image wurde von der offiziellen Ubuntu-Webseite heruntergeladen und in den lokalen</w:t>
      </w:r>
      <w:r w:rsidR="00E83F89">
        <w:t xml:space="preserve"> </w:t>
      </w:r>
      <w:r>
        <w:t xml:space="preserve">Speicher von </w:t>
      </w:r>
      <w:proofErr w:type="spellStart"/>
      <w:r>
        <w:t>Proxmox</w:t>
      </w:r>
      <w:proofErr w:type="spellEnd"/>
      <w:r>
        <w:t xml:space="preserve"> VE hochgeladen. </w:t>
      </w:r>
    </w:p>
    <w:p w14:paraId="75A28DC5" w14:textId="7D1EE08B" w:rsidR="0009792D" w:rsidRDefault="0009792D" w:rsidP="0047685A">
      <w:pPr>
        <w:spacing w:after="160"/>
        <w:rPr>
          <w:color w:val="000000"/>
        </w:rPr>
      </w:pPr>
      <w:r>
        <w:rPr>
          <w:color w:val="000000"/>
        </w:rPr>
        <w:t xml:space="preserve">Der Upload erfolgt über: </w:t>
      </w:r>
      <w:r w:rsidRPr="00502EDD">
        <w:rPr>
          <w:b/>
          <w:bCs/>
          <w:color w:val="000000"/>
        </w:rPr>
        <w:t xml:space="preserve">Datacenter → </w:t>
      </w:r>
      <w:proofErr w:type="spellStart"/>
      <w:r w:rsidRPr="00502EDD">
        <w:rPr>
          <w:b/>
          <w:bCs/>
          <w:color w:val="000000"/>
        </w:rPr>
        <w:t>Node</w:t>
      </w:r>
      <w:proofErr w:type="spellEnd"/>
      <w:r w:rsidR="00D32C53" w:rsidRPr="00502EDD">
        <w:rPr>
          <w:b/>
          <w:bCs/>
          <w:color w:val="000000"/>
        </w:rPr>
        <w:t xml:space="preserve"> (Hartl)</w:t>
      </w:r>
      <w:r w:rsidRPr="00502EDD">
        <w:rPr>
          <w:b/>
          <w:bCs/>
          <w:color w:val="000000"/>
        </w:rPr>
        <w:t xml:space="preserve"> → </w:t>
      </w:r>
      <w:proofErr w:type="spellStart"/>
      <w:r w:rsidRPr="00502EDD">
        <w:rPr>
          <w:b/>
          <w:bCs/>
          <w:color w:val="000000"/>
        </w:rPr>
        <w:t>Local</w:t>
      </w:r>
      <w:proofErr w:type="spellEnd"/>
      <w:r w:rsidRPr="00502EDD">
        <w:rPr>
          <w:b/>
          <w:bCs/>
          <w:color w:val="000000"/>
        </w:rPr>
        <w:t xml:space="preserve"> (</w:t>
      </w:r>
      <w:r w:rsidR="00D32C53" w:rsidRPr="00502EDD">
        <w:rPr>
          <w:b/>
          <w:bCs/>
          <w:color w:val="000000"/>
        </w:rPr>
        <w:t>Hartl</w:t>
      </w:r>
      <w:r w:rsidRPr="00502EDD">
        <w:rPr>
          <w:b/>
          <w:bCs/>
          <w:color w:val="000000"/>
        </w:rPr>
        <w:t>) → ISO Images → Upload</w:t>
      </w:r>
      <w:r>
        <w:rPr>
          <w:color w:val="000000"/>
        </w:rPr>
        <w:t>.</w:t>
      </w:r>
    </w:p>
    <w:p w14:paraId="22A2F8B6" w14:textId="2CFD5CC7" w:rsidR="0093776B" w:rsidRPr="00A95C02" w:rsidRDefault="004B2189" w:rsidP="00362896">
      <w:bookmarkStart w:id="15" w:name="_Toc223105562"/>
      <w:r w:rsidRPr="00362896">
        <w:rPr>
          <w:rStyle w:val="berschrift3Zchn"/>
        </w:rPr>
        <w:t>3.1.2 VMs erstellen</w:t>
      </w:r>
      <w:bookmarkEnd w:id="15"/>
      <w:r w:rsidR="00362896">
        <w:br/>
        <w:t>Es wurden zwei separate virtuelle Maschinen mit folgenden Eigenschaften erstellt</w:t>
      </w:r>
      <w:r w:rsidR="0089505E">
        <w:t xml:space="preserve"> (Siehe </w:t>
      </w:r>
      <w:r w:rsidR="0002389C">
        <w:fldChar w:fldCharType="begin"/>
      </w:r>
      <w:r w:rsidR="0002389C">
        <w:instrText xml:space="preserve"> REF _Ref223110606 \h </w:instrText>
      </w:r>
      <w:r w:rsidR="0002389C">
        <w:fldChar w:fldCharType="separate"/>
      </w:r>
      <w:r w:rsidR="0002389C">
        <w:br/>
      </w:r>
      <w:r w:rsidR="0002389C" w:rsidRPr="0002389C">
        <w:rPr>
          <w:color w:val="00507E" w:themeColor="accent1"/>
        </w:rPr>
        <w:t xml:space="preserve">Abbildung </w:t>
      </w:r>
      <w:r w:rsidR="0002389C" w:rsidRPr="0002389C">
        <w:rPr>
          <w:noProof/>
          <w:color w:val="00507E" w:themeColor="accent1"/>
        </w:rPr>
        <w:t>1</w:t>
      </w:r>
      <w:r w:rsidR="0002389C" w:rsidRPr="0002389C">
        <w:rPr>
          <w:color w:val="00507E" w:themeColor="accent1"/>
        </w:rPr>
        <w:t xml:space="preserve"> </w:t>
      </w:r>
      <w:proofErr w:type="spellStart"/>
      <w:r w:rsidR="0002389C" w:rsidRPr="0002389C">
        <w:rPr>
          <w:color w:val="00507E" w:themeColor="accent1"/>
        </w:rPr>
        <w:t>Proxmox</w:t>
      </w:r>
      <w:proofErr w:type="spellEnd"/>
      <w:r w:rsidR="0002389C" w:rsidRPr="0002389C">
        <w:rPr>
          <w:color w:val="00507E" w:themeColor="accent1"/>
        </w:rPr>
        <w:t xml:space="preserve"> VM-Übersicht</w:t>
      </w:r>
      <w:r w:rsidR="0002389C">
        <w:fldChar w:fldCharType="end"/>
      </w:r>
      <w:r w:rsidR="0002389C">
        <w:t>)</w:t>
      </w:r>
      <w:r w:rsidR="00362896">
        <w:t xml:space="preserve">:  </w:t>
      </w:r>
    </w:p>
    <w:tbl>
      <w:tblPr>
        <w:tblStyle w:val="Tabellenraster"/>
        <w:tblW w:w="5000" w:type="pct"/>
        <w:tblInd w:w="-5" w:type="dxa"/>
        <w:tblLook w:val="04A0" w:firstRow="1" w:lastRow="0" w:firstColumn="1" w:lastColumn="0" w:noHBand="0" w:noVBand="1"/>
      </w:tblPr>
      <w:tblGrid>
        <w:gridCol w:w="2268"/>
        <w:gridCol w:w="3686"/>
        <w:gridCol w:w="3674"/>
      </w:tblGrid>
      <w:tr w:rsidR="004B2189" w:rsidRPr="006A2F2F" w14:paraId="73EFDF61" w14:textId="77777777" w:rsidTr="004B2189">
        <w:trPr>
          <w:trHeight w:hRule="exact" w:val="265"/>
        </w:trPr>
        <w:tc>
          <w:tcPr>
            <w:tcW w:w="2268" w:type="dxa"/>
          </w:tcPr>
          <w:p w14:paraId="365BCBAC" w14:textId="60373D0E" w:rsidR="004B2189" w:rsidRPr="006A2F2F" w:rsidRDefault="004B2189" w:rsidP="003A26EB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7360" w:type="dxa"/>
            <w:gridSpan w:val="2"/>
          </w:tcPr>
          <w:p w14:paraId="1C513F23" w14:textId="3F368020" w:rsidR="004B2189" w:rsidRPr="006A2F2F" w:rsidRDefault="004B2189" w:rsidP="004B2189">
            <w:pPr>
              <w:spacing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Wert / Konfiguration</w:t>
            </w:r>
          </w:p>
        </w:tc>
      </w:tr>
      <w:tr w:rsidR="004B2189" w:rsidRPr="006A2F2F" w14:paraId="7E8750AA" w14:textId="77777777" w:rsidTr="00056645">
        <w:trPr>
          <w:trHeight w:hRule="exact" w:val="265"/>
        </w:trPr>
        <w:tc>
          <w:tcPr>
            <w:tcW w:w="2268" w:type="dxa"/>
          </w:tcPr>
          <w:p w14:paraId="545978E2" w14:textId="600C33B7" w:rsidR="004B2189" w:rsidRPr="006A2F2F" w:rsidRDefault="004B2189" w:rsidP="003A26EB">
            <w:r>
              <w:t>Name</w:t>
            </w:r>
          </w:p>
        </w:tc>
        <w:tc>
          <w:tcPr>
            <w:tcW w:w="3686" w:type="dxa"/>
          </w:tcPr>
          <w:p w14:paraId="077F5EA1" w14:textId="105A4175" w:rsidR="004B2189" w:rsidRPr="006A2F2F" w:rsidRDefault="004B2189" w:rsidP="003A26EB">
            <w:r>
              <w:t>JellyfinSRV1</w:t>
            </w:r>
          </w:p>
        </w:tc>
        <w:tc>
          <w:tcPr>
            <w:tcW w:w="3674" w:type="dxa"/>
          </w:tcPr>
          <w:p w14:paraId="3C5E08E0" w14:textId="60B4C35E" w:rsidR="004B2189" w:rsidRPr="006A2F2F" w:rsidRDefault="004B2189" w:rsidP="003A26EB">
            <w:r>
              <w:t>VPNSRV1</w:t>
            </w:r>
          </w:p>
        </w:tc>
      </w:tr>
      <w:tr w:rsidR="004B2189" w:rsidRPr="006A2F2F" w14:paraId="284DC50E" w14:textId="77777777" w:rsidTr="00056645">
        <w:trPr>
          <w:trHeight w:hRule="exact" w:val="265"/>
        </w:trPr>
        <w:tc>
          <w:tcPr>
            <w:tcW w:w="2268" w:type="dxa"/>
          </w:tcPr>
          <w:p w14:paraId="282E7B0D" w14:textId="3514D8C4" w:rsidR="004B2189" w:rsidRPr="00FA568D" w:rsidRDefault="004B2189" w:rsidP="003A26EB">
            <w:r>
              <w:t>VM-ID</w:t>
            </w:r>
          </w:p>
        </w:tc>
        <w:tc>
          <w:tcPr>
            <w:tcW w:w="3686" w:type="dxa"/>
          </w:tcPr>
          <w:p w14:paraId="1A336DC7" w14:textId="7269AB2B" w:rsidR="004B2189" w:rsidRPr="00FA415A" w:rsidRDefault="004B2189" w:rsidP="003A26EB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108</w:t>
            </w:r>
          </w:p>
        </w:tc>
        <w:tc>
          <w:tcPr>
            <w:tcW w:w="3674" w:type="dxa"/>
          </w:tcPr>
          <w:p w14:paraId="42072CC8" w14:textId="41CE6286" w:rsidR="004B2189" w:rsidRPr="004B2189" w:rsidRDefault="004B2189" w:rsidP="003A26EB">
            <w:r w:rsidRPr="004B2189">
              <w:t>107</w:t>
            </w:r>
          </w:p>
        </w:tc>
      </w:tr>
      <w:tr w:rsidR="004B2189" w:rsidRPr="006A2F2F" w14:paraId="0A24FCE4" w14:textId="77777777" w:rsidTr="00056645">
        <w:trPr>
          <w:trHeight w:hRule="exact" w:val="265"/>
        </w:trPr>
        <w:tc>
          <w:tcPr>
            <w:tcW w:w="2268" w:type="dxa"/>
          </w:tcPr>
          <w:p w14:paraId="4A8D801A" w14:textId="2E4AAD4C" w:rsidR="004B2189" w:rsidRPr="00FA415A" w:rsidRDefault="004B2189" w:rsidP="003A26EB">
            <w:r>
              <w:t>CPU</w:t>
            </w:r>
          </w:p>
        </w:tc>
        <w:tc>
          <w:tcPr>
            <w:tcW w:w="3686" w:type="dxa"/>
          </w:tcPr>
          <w:p w14:paraId="3178535E" w14:textId="5FD438C3" w:rsidR="004B2189" w:rsidRPr="004B2189" w:rsidRDefault="004B2189" w:rsidP="003A26EB">
            <w:r>
              <w:t>4 Kerne</w:t>
            </w:r>
          </w:p>
        </w:tc>
        <w:tc>
          <w:tcPr>
            <w:tcW w:w="3674" w:type="dxa"/>
          </w:tcPr>
          <w:p w14:paraId="70230288" w14:textId="6318F6DE" w:rsidR="004B2189" w:rsidRPr="004B2189" w:rsidRDefault="004B2189" w:rsidP="003A26EB">
            <w:r>
              <w:t>1 Kern</w:t>
            </w:r>
          </w:p>
        </w:tc>
      </w:tr>
      <w:tr w:rsidR="004B2189" w:rsidRPr="006A2F2F" w14:paraId="2117FE10" w14:textId="77777777" w:rsidTr="00056645">
        <w:trPr>
          <w:trHeight w:hRule="exact" w:val="265"/>
        </w:trPr>
        <w:tc>
          <w:tcPr>
            <w:tcW w:w="2268" w:type="dxa"/>
          </w:tcPr>
          <w:p w14:paraId="48067671" w14:textId="1F93B945" w:rsidR="004B2189" w:rsidRPr="004B2189" w:rsidRDefault="004B2189" w:rsidP="003A26EB">
            <w:pPr>
              <w:rPr>
                <w:bCs/>
              </w:rPr>
            </w:pPr>
            <w:r>
              <w:rPr>
                <w:bCs/>
              </w:rPr>
              <w:t>RAM</w:t>
            </w:r>
          </w:p>
        </w:tc>
        <w:tc>
          <w:tcPr>
            <w:tcW w:w="3686" w:type="dxa"/>
          </w:tcPr>
          <w:p w14:paraId="3E1A9C67" w14:textId="01B76B1B" w:rsidR="004B2189" w:rsidRPr="004B2189" w:rsidRDefault="004B2189" w:rsidP="003A26EB">
            <w:pPr>
              <w:rPr>
                <w:bCs/>
              </w:rPr>
            </w:pPr>
            <w:r>
              <w:rPr>
                <w:bCs/>
              </w:rPr>
              <w:t xml:space="preserve">8 </w:t>
            </w:r>
            <w:proofErr w:type="spellStart"/>
            <w:r>
              <w:rPr>
                <w:bCs/>
              </w:rPr>
              <w:t>GiB</w:t>
            </w:r>
            <w:proofErr w:type="spellEnd"/>
          </w:p>
        </w:tc>
        <w:tc>
          <w:tcPr>
            <w:tcW w:w="3674" w:type="dxa"/>
          </w:tcPr>
          <w:p w14:paraId="74DEC427" w14:textId="25CD591C" w:rsidR="004B2189" w:rsidRPr="004B2189" w:rsidRDefault="004B2189" w:rsidP="003A26EB">
            <w:pPr>
              <w:rPr>
                <w:bCs/>
              </w:rPr>
            </w:pPr>
            <w:r>
              <w:rPr>
                <w:bCs/>
              </w:rPr>
              <w:t xml:space="preserve">2 </w:t>
            </w:r>
            <w:proofErr w:type="spellStart"/>
            <w:r>
              <w:rPr>
                <w:bCs/>
              </w:rPr>
              <w:t>GiB</w:t>
            </w:r>
            <w:proofErr w:type="spellEnd"/>
          </w:p>
        </w:tc>
      </w:tr>
      <w:tr w:rsidR="004B2189" w:rsidRPr="006A2F2F" w14:paraId="78D3FBA1" w14:textId="77777777" w:rsidTr="00056645">
        <w:trPr>
          <w:trHeight w:hRule="exact" w:val="265"/>
        </w:trPr>
        <w:tc>
          <w:tcPr>
            <w:tcW w:w="2268" w:type="dxa"/>
          </w:tcPr>
          <w:p w14:paraId="55C921E4" w14:textId="75274272" w:rsidR="004B2189" w:rsidRDefault="004B2189" w:rsidP="003A26EB">
            <w:pPr>
              <w:rPr>
                <w:bCs/>
              </w:rPr>
            </w:pPr>
            <w:r>
              <w:rPr>
                <w:bCs/>
              </w:rPr>
              <w:t>Festplatte</w:t>
            </w:r>
          </w:p>
        </w:tc>
        <w:tc>
          <w:tcPr>
            <w:tcW w:w="3686" w:type="dxa"/>
          </w:tcPr>
          <w:p w14:paraId="20261B5F" w14:textId="5204058F" w:rsidR="004B2189" w:rsidRDefault="00A95C02" w:rsidP="003A26EB">
            <w:pPr>
              <w:rPr>
                <w:bCs/>
              </w:rPr>
            </w:pPr>
            <w:r>
              <w:rPr>
                <w:bCs/>
              </w:rPr>
              <w:t xml:space="preserve">50 </w:t>
            </w:r>
            <w:proofErr w:type="spellStart"/>
            <w:r>
              <w:rPr>
                <w:bCs/>
              </w:rPr>
              <w:t>GiB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3674" w:type="dxa"/>
          </w:tcPr>
          <w:p w14:paraId="70F4C26E" w14:textId="611C92D5" w:rsidR="004B2189" w:rsidRDefault="00A95C02" w:rsidP="003A26EB">
            <w:pPr>
              <w:rPr>
                <w:bCs/>
              </w:rPr>
            </w:pPr>
            <w:r>
              <w:rPr>
                <w:bCs/>
              </w:rPr>
              <w:t xml:space="preserve">32 </w:t>
            </w:r>
            <w:proofErr w:type="spellStart"/>
            <w:r>
              <w:rPr>
                <w:bCs/>
              </w:rPr>
              <w:t>GiB</w:t>
            </w:r>
            <w:proofErr w:type="spellEnd"/>
            <w:r>
              <w:rPr>
                <w:bCs/>
              </w:rPr>
              <w:t xml:space="preserve"> </w:t>
            </w:r>
          </w:p>
        </w:tc>
      </w:tr>
      <w:tr w:rsidR="004B2189" w:rsidRPr="006A2F2F" w14:paraId="034FF1C8" w14:textId="77777777" w:rsidTr="00056645">
        <w:trPr>
          <w:trHeight w:hRule="exact" w:val="265"/>
        </w:trPr>
        <w:tc>
          <w:tcPr>
            <w:tcW w:w="2268" w:type="dxa"/>
          </w:tcPr>
          <w:p w14:paraId="307A62E3" w14:textId="6C8DF0FB" w:rsidR="004B2189" w:rsidRPr="00FA415A" w:rsidRDefault="00A95C02" w:rsidP="003A26EB">
            <w:r>
              <w:t>BIOS / UEFI</w:t>
            </w:r>
          </w:p>
        </w:tc>
        <w:tc>
          <w:tcPr>
            <w:tcW w:w="3686" w:type="dxa"/>
          </w:tcPr>
          <w:p w14:paraId="62306558" w14:textId="2B658B80" w:rsidR="004B2189" w:rsidRPr="00A95C02" w:rsidRDefault="00A95C02" w:rsidP="003A26EB">
            <w:pPr>
              <w:rPr>
                <w:bCs/>
              </w:rPr>
            </w:pPr>
            <w:r>
              <w:rPr>
                <w:bCs/>
              </w:rPr>
              <w:t>OVMF (UEFI)</w:t>
            </w:r>
          </w:p>
        </w:tc>
        <w:tc>
          <w:tcPr>
            <w:tcW w:w="3674" w:type="dxa"/>
          </w:tcPr>
          <w:p w14:paraId="75ACDAB9" w14:textId="546B58AE" w:rsidR="004B2189" w:rsidRPr="00A95C02" w:rsidRDefault="00A95C02" w:rsidP="003A26EB">
            <w:pPr>
              <w:rPr>
                <w:bCs/>
              </w:rPr>
            </w:pPr>
            <w:proofErr w:type="spellStart"/>
            <w:r>
              <w:rPr>
                <w:bCs/>
              </w:rPr>
              <w:t>SeaBIOS</w:t>
            </w:r>
            <w:proofErr w:type="spellEnd"/>
          </w:p>
        </w:tc>
      </w:tr>
    </w:tbl>
    <w:p w14:paraId="4D137593" w14:textId="39592CC6" w:rsidR="00FB07EF" w:rsidRDefault="00A95C02" w:rsidP="00A95C02">
      <w:pPr>
        <w:pStyle w:val="Beschriftung"/>
      </w:pPr>
      <w:r>
        <w:t>Tabelle 4 VM-Konfiguration</w:t>
      </w:r>
    </w:p>
    <w:p w14:paraId="2D1778DB" w14:textId="77777777" w:rsidR="00FB07EF" w:rsidRDefault="00FB07EF">
      <w:pPr>
        <w:spacing w:after="160"/>
        <w:rPr>
          <w:i/>
          <w:iCs/>
          <w:color w:val="00507E" w:themeColor="text2"/>
          <w:sz w:val="18"/>
          <w:szCs w:val="18"/>
        </w:rPr>
      </w:pPr>
      <w:r>
        <w:br w:type="page"/>
      </w:r>
    </w:p>
    <w:p w14:paraId="38C359CF" w14:textId="77777777" w:rsidR="0047685A" w:rsidRDefault="0047685A" w:rsidP="00A95C02">
      <w:pPr>
        <w:pStyle w:val="Beschriftung"/>
      </w:pPr>
    </w:p>
    <w:p w14:paraId="788BA214" w14:textId="3F8E5DFD" w:rsidR="00FB07EF" w:rsidRDefault="00FB07EF" w:rsidP="00FB07EF">
      <w:pPr>
        <w:pStyle w:val="berschrift3"/>
      </w:pPr>
      <w:bookmarkStart w:id="16" w:name="_Toc223105563"/>
      <w:r>
        <w:t>3.1.3 PCI-GPU-</w:t>
      </w:r>
      <w:proofErr w:type="spellStart"/>
      <w:r>
        <w:t>Passthrough</w:t>
      </w:r>
      <w:proofErr w:type="spellEnd"/>
      <w:r>
        <w:t xml:space="preserve"> für </w:t>
      </w:r>
      <w:proofErr w:type="spellStart"/>
      <w:r>
        <w:t>Jellyfin</w:t>
      </w:r>
      <w:bookmarkEnd w:id="16"/>
      <w:proofErr w:type="spellEnd"/>
    </w:p>
    <w:p w14:paraId="0057A891" w14:textId="565C3BF5" w:rsidR="00FB07EF" w:rsidRDefault="00FB07EF" w:rsidP="00FB07EF">
      <w:r>
        <w:t>Zur Nutzung von Hardware-</w:t>
      </w:r>
      <w:proofErr w:type="spellStart"/>
      <w:r>
        <w:t>Transcoding</w:t>
      </w:r>
      <w:proofErr w:type="spellEnd"/>
      <w:r>
        <w:t xml:space="preserve"> wurde die im Server verbaute NVIDIA GTX 745 per PCI-</w:t>
      </w:r>
      <w:proofErr w:type="spellStart"/>
      <w:r>
        <w:t>Passthrough</w:t>
      </w:r>
      <w:proofErr w:type="spellEnd"/>
      <w:r>
        <w:t xml:space="preserve"> an die Medienserver-VM durchgereicht. Hierfür wurde Intel VT-d im BIOS aktiviert, IOMMU</w:t>
      </w:r>
      <w:r w:rsidR="00E83F89">
        <w:rPr>
          <w:rStyle w:val="Funotenzeichen"/>
        </w:rPr>
        <w:footnoteReference w:id="11"/>
      </w:r>
      <w:r>
        <w:t xml:space="preserve"> auf dem </w:t>
      </w:r>
      <w:proofErr w:type="spellStart"/>
      <w:r>
        <w:t>Proxmox</w:t>
      </w:r>
      <w:proofErr w:type="spellEnd"/>
      <w:r>
        <w:t xml:space="preserve">-Host eingeschaltet, die GPU an den </w:t>
      </w:r>
      <w:proofErr w:type="spellStart"/>
      <w:r>
        <w:t>vfio</w:t>
      </w:r>
      <w:proofErr w:type="spellEnd"/>
      <w:r w:rsidR="00E83F89">
        <w:rPr>
          <w:rStyle w:val="Funotenzeichen"/>
        </w:rPr>
        <w:footnoteReference w:id="12"/>
      </w:r>
      <w:r>
        <w:t>-</w:t>
      </w:r>
      <w:proofErr w:type="spellStart"/>
      <w:r>
        <w:t>pci</w:t>
      </w:r>
      <w:proofErr w:type="spellEnd"/>
      <w:r>
        <w:t xml:space="preserve"> Treiber</w:t>
      </w:r>
      <w:r w:rsidR="002E1A81">
        <w:t xml:space="preserve"> zugewiesen</w:t>
      </w:r>
      <w:r w:rsidR="00B832B3">
        <w:t>.</w:t>
      </w:r>
      <w:r w:rsidR="0012686A">
        <w:t xml:space="preserve"> Die Befehle wurden als Root ausgeführt.</w:t>
      </w:r>
    </w:p>
    <w:p w14:paraId="7510AC7F" w14:textId="77777777" w:rsidR="00FB07EF" w:rsidRDefault="00FB07EF" w:rsidP="00FB07EF">
      <w:pPr>
        <w:pStyle w:val="Code"/>
      </w:pPr>
      <w:r>
        <w:t># /</w:t>
      </w:r>
      <w:proofErr w:type="spellStart"/>
      <w:r>
        <w:t>etc</w:t>
      </w:r>
      <w:proofErr w:type="spellEnd"/>
      <w:r>
        <w:t xml:space="preserve">/default/grub </w:t>
      </w:r>
      <w:proofErr w:type="spellStart"/>
      <w:r>
        <w:t>anpassen</w:t>
      </w:r>
      <w:proofErr w:type="spellEnd"/>
      <w:r>
        <w:t xml:space="preserve"> </w:t>
      </w:r>
      <w:r>
        <w:br/>
        <w:t xml:space="preserve">GRUB_CMDLINE_LINUX_DEFAULT="quiet </w:t>
      </w:r>
      <w:proofErr w:type="spellStart"/>
      <w:r>
        <w:t>intel_iommu</w:t>
      </w:r>
      <w:proofErr w:type="spellEnd"/>
      <w:r>
        <w:t xml:space="preserve">=on </w:t>
      </w:r>
      <w:proofErr w:type="spellStart"/>
      <w:r>
        <w:t>iommu</w:t>
      </w:r>
      <w:proofErr w:type="spellEnd"/>
      <w:r>
        <w:t>=</w:t>
      </w:r>
      <w:proofErr w:type="spellStart"/>
      <w:r>
        <w:t>pt</w:t>
      </w:r>
      <w:proofErr w:type="spellEnd"/>
      <w:r>
        <w:t>"</w:t>
      </w:r>
    </w:p>
    <w:p w14:paraId="32B4B216" w14:textId="77777777" w:rsidR="00FB07EF" w:rsidRDefault="00FB07EF" w:rsidP="00FB07EF">
      <w:pPr>
        <w:pStyle w:val="Code"/>
      </w:pPr>
      <w:r>
        <w:t xml:space="preserve"># GRUB </w:t>
      </w:r>
      <w:proofErr w:type="spellStart"/>
      <w:r>
        <w:t>aktualisieren</w:t>
      </w:r>
      <w:proofErr w:type="spellEnd"/>
      <w:r>
        <w:t xml:space="preserve"> und VFIO-Module </w:t>
      </w:r>
      <w:proofErr w:type="spellStart"/>
      <w:r>
        <w:t>eintragen</w:t>
      </w:r>
      <w:proofErr w:type="spellEnd"/>
      <w:r>
        <w:br/>
        <w:t>update-grub</w:t>
      </w:r>
      <w:r>
        <w:br/>
        <w:t>echo -e '</w:t>
      </w:r>
      <w:proofErr w:type="spellStart"/>
      <w:r>
        <w:t>vfio</w:t>
      </w:r>
      <w:proofErr w:type="spellEnd"/>
      <w:r>
        <w:t>\nvfio_iommu_type1\</w:t>
      </w:r>
      <w:proofErr w:type="spellStart"/>
      <w:r>
        <w:t>nvfio_pci</w:t>
      </w:r>
      <w:proofErr w:type="spellEnd"/>
      <w:r>
        <w:t>\</w:t>
      </w:r>
      <w:proofErr w:type="spellStart"/>
      <w:r>
        <w:t>nvfio_virqfd</w:t>
      </w:r>
      <w:proofErr w:type="spellEnd"/>
      <w:r>
        <w:t>' &gt;&gt; /</w:t>
      </w:r>
      <w:proofErr w:type="spellStart"/>
      <w:r>
        <w:t>etc</w:t>
      </w:r>
      <w:proofErr w:type="spellEnd"/>
      <w:r>
        <w:t>/modules</w:t>
      </w:r>
    </w:p>
    <w:p w14:paraId="79946231" w14:textId="77777777" w:rsidR="00FB07EF" w:rsidRDefault="00FB07EF" w:rsidP="00FB07EF">
      <w:pPr>
        <w:pStyle w:val="Code"/>
      </w:pPr>
      <w:r>
        <w:t xml:space="preserve"># GPU-PCI-ID </w:t>
      </w:r>
      <w:proofErr w:type="spellStart"/>
      <w:r>
        <w:t>ermitteln</w:t>
      </w:r>
      <w:proofErr w:type="spellEnd"/>
      <w:r>
        <w:br/>
      </w:r>
      <w:proofErr w:type="spellStart"/>
      <w:r>
        <w:t>lspci</w:t>
      </w:r>
      <w:proofErr w:type="spellEnd"/>
      <w:r>
        <w:t xml:space="preserve"> -</w:t>
      </w:r>
      <w:proofErr w:type="spellStart"/>
      <w:r>
        <w:t>nn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vga</w:t>
      </w:r>
      <w:proofErr w:type="spellEnd"/>
    </w:p>
    <w:p w14:paraId="59BBC983" w14:textId="06ED0BC1" w:rsidR="00B832B3" w:rsidRDefault="00FB07EF" w:rsidP="00B832B3">
      <w:pPr>
        <w:pStyle w:val="Code"/>
      </w:pPr>
      <w:r>
        <w:t># GPU dem VFIO-</w:t>
      </w:r>
      <w:proofErr w:type="spellStart"/>
      <w:r>
        <w:t>Treiber</w:t>
      </w:r>
      <w:proofErr w:type="spellEnd"/>
      <w:r>
        <w:t xml:space="preserve"> </w:t>
      </w:r>
      <w:proofErr w:type="spellStart"/>
      <w:r>
        <w:t>zuweisen</w:t>
      </w:r>
      <w:proofErr w:type="spellEnd"/>
      <w:r>
        <w:t xml:space="preserve"> </w:t>
      </w:r>
      <w:r>
        <w:br/>
        <w:t xml:space="preserve">echo 'options </w:t>
      </w:r>
      <w:proofErr w:type="spellStart"/>
      <w:r>
        <w:t>vfio-pci</w:t>
      </w:r>
      <w:proofErr w:type="spellEnd"/>
      <w:r>
        <w:t xml:space="preserve"> ids=</w:t>
      </w:r>
      <w:r w:rsidRPr="00FB07EF">
        <w:t xml:space="preserve"> 10de:1382</w:t>
      </w:r>
      <w:r>
        <w:t>’ &gt; /</w:t>
      </w:r>
      <w:proofErr w:type="spellStart"/>
      <w:r>
        <w:t>etc</w:t>
      </w:r>
      <w:proofErr w:type="spellEnd"/>
      <w:r>
        <w:t>/</w:t>
      </w:r>
      <w:proofErr w:type="spellStart"/>
      <w:r>
        <w:t>modprobe.d</w:t>
      </w:r>
      <w:proofErr w:type="spellEnd"/>
      <w:r>
        <w:t>/</w:t>
      </w:r>
      <w:proofErr w:type="spellStart"/>
      <w:r>
        <w:t>vfio.conf</w:t>
      </w:r>
      <w:proofErr w:type="spellEnd"/>
      <w:r>
        <w:br/>
        <w:t>update-</w:t>
      </w:r>
      <w:proofErr w:type="spellStart"/>
      <w:r>
        <w:t>initramfs</w:t>
      </w:r>
      <w:proofErr w:type="spellEnd"/>
      <w:r>
        <w:t xml:space="preserve"> -u &amp;&amp; reboot</w:t>
      </w:r>
    </w:p>
    <w:p w14:paraId="588E7BC9" w14:textId="747CF3FA" w:rsidR="00B832B3" w:rsidRDefault="00B832B3" w:rsidP="00B832B3">
      <w:pPr>
        <w:spacing w:after="160"/>
        <w:rPr>
          <w:color w:val="000000"/>
        </w:rPr>
      </w:pPr>
      <w:r>
        <w:rPr>
          <w:color w:val="000000"/>
        </w:rPr>
        <w:t>Nach dem Neustart w</w:t>
      </w:r>
      <w:r w:rsidR="0002389C">
        <w:rPr>
          <w:color w:val="000000"/>
        </w:rPr>
        <w:t xml:space="preserve">urde wie in </w:t>
      </w:r>
      <w:r w:rsidR="0002389C" w:rsidRPr="0002389C">
        <w:rPr>
          <w:color w:val="00507E" w:themeColor="accent1"/>
        </w:rPr>
        <w:fldChar w:fldCharType="begin"/>
      </w:r>
      <w:r w:rsidR="0002389C" w:rsidRPr="0002389C">
        <w:rPr>
          <w:color w:val="00507E" w:themeColor="accent1"/>
        </w:rPr>
        <w:instrText xml:space="preserve"> REF _Ref223110763 \h </w:instrText>
      </w:r>
      <w:r w:rsidR="0002389C" w:rsidRPr="0002389C">
        <w:rPr>
          <w:color w:val="00507E" w:themeColor="accent1"/>
        </w:rPr>
      </w:r>
      <w:r w:rsidR="0002389C" w:rsidRPr="0002389C">
        <w:rPr>
          <w:color w:val="00507E" w:themeColor="accent1"/>
        </w:rPr>
        <w:fldChar w:fldCharType="separate"/>
      </w:r>
      <w:r w:rsidR="0002389C" w:rsidRPr="0002389C">
        <w:rPr>
          <w:color w:val="00507E" w:themeColor="accent1"/>
        </w:rPr>
        <w:t xml:space="preserve">Abbildung </w:t>
      </w:r>
      <w:r w:rsidR="0002389C" w:rsidRPr="0002389C">
        <w:rPr>
          <w:noProof/>
          <w:color w:val="00507E" w:themeColor="accent1"/>
        </w:rPr>
        <w:t>2</w:t>
      </w:r>
      <w:r w:rsidR="0002389C" w:rsidRPr="0002389C">
        <w:rPr>
          <w:color w:val="00507E" w:themeColor="accent1"/>
        </w:rPr>
        <w:t xml:space="preserve"> </w:t>
      </w:r>
      <w:proofErr w:type="spellStart"/>
      <w:r w:rsidR="0002389C" w:rsidRPr="0002389C">
        <w:rPr>
          <w:color w:val="00507E" w:themeColor="accent1"/>
        </w:rPr>
        <w:t>Jellyfin</w:t>
      </w:r>
      <w:proofErr w:type="spellEnd"/>
      <w:r w:rsidR="0002389C" w:rsidRPr="0002389C">
        <w:rPr>
          <w:color w:val="00507E" w:themeColor="accent1"/>
        </w:rPr>
        <w:t>-VM Hardware</w:t>
      </w:r>
      <w:r w:rsidR="0002389C" w:rsidRPr="0002389C">
        <w:rPr>
          <w:color w:val="00507E" w:themeColor="accent1"/>
        </w:rPr>
        <w:fldChar w:fldCharType="end"/>
      </w:r>
      <w:r w:rsidR="0002389C" w:rsidRPr="0002389C">
        <w:rPr>
          <w:color w:val="00507E" w:themeColor="accent1"/>
        </w:rPr>
        <w:t xml:space="preserve"> </w:t>
      </w:r>
      <w:r w:rsidR="0002389C">
        <w:rPr>
          <w:color w:val="000000"/>
        </w:rPr>
        <w:t>zu sehen ist</w:t>
      </w:r>
      <w:r>
        <w:rPr>
          <w:color w:val="000000"/>
        </w:rPr>
        <w:t xml:space="preserve"> die GPU in der </w:t>
      </w:r>
      <w:proofErr w:type="spellStart"/>
      <w:r>
        <w:rPr>
          <w:color w:val="000000"/>
        </w:rPr>
        <w:t>Proxmox</w:t>
      </w:r>
      <w:proofErr w:type="spellEnd"/>
      <w:r>
        <w:rPr>
          <w:color w:val="000000"/>
        </w:rPr>
        <w:t xml:space="preserve">-Weboberfläche zur </w:t>
      </w:r>
      <w:proofErr w:type="spellStart"/>
      <w:r>
        <w:rPr>
          <w:color w:val="000000"/>
        </w:rPr>
        <w:t>Jellyfin</w:t>
      </w:r>
      <w:proofErr w:type="spellEnd"/>
      <w:r>
        <w:rPr>
          <w:color w:val="000000"/>
        </w:rPr>
        <w:t>-VM hinzugefügt:</w:t>
      </w:r>
      <w:r w:rsidR="002E1A81">
        <w:rPr>
          <w:color w:val="000000"/>
        </w:rPr>
        <w:br/>
      </w:r>
      <w:r w:rsidR="002E1A81" w:rsidRPr="00502EDD">
        <w:rPr>
          <w:b/>
          <w:bCs/>
          <w:color w:val="000000"/>
        </w:rPr>
        <w:t>JellyfinSRV1</w:t>
      </w:r>
      <w:r w:rsidRPr="00502EDD">
        <w:rPr>
          <w:b/>
          <w:bCs/>
          <w:color w:val="000000"/>
        </w:rPr>
        <w:t xml:space="preserve"> → Hardware → Add → PCI Device → GPU auswählen → Primary GPU</w:t>
      </w:r>
      <w:r>
        <w:rPr>
          <w:color w:val="000000"/>
        </w:rPr>
        <w:t xml:space="preserve"> aktivieren.</w:t>
      </w:r>
    </w:p>
    <w:p w14:paraId="3099A5DF" w14:textId="11F14FD0" w:rsidR="002E1A81" w:rsidRDefault="002E1A81" w:rsidP="002E1A81">
      <w:pPr>
        <w:pStyle w:val="berschrift3"/>
      </w:pPr>
      <w:bookmarkStart w:id="17" w:name="_Toc223105564"/>
      <w:r>
        <w:t>3.1.4</w:t>
      </w:r>
      <w:r w:rsidR="00494A92">
        <w:t xml:space="preserve"> Grundinstallation und Konfiguration der VMs</w:t>
      </w:r>
      <w:bookmarkEnd w:id="17"/>
      <w:r w:rsidR="00494A92">
        <w:t xml:space="preserve"> </w:t>
      </w:r>
    </w:p>
    <w:p w14:paraId="40B7509A" w14:textId="5F5C6C8A" w:rsidR="001957F6" w:rsidRDefault="001957F6" w:rsidP="001957F6">
      <w:r>
        <w:t xml:space="preserve">Auf beiden VMs wurde Ubuntu Server 24.04 LTS installiert und neben den Basiseinstellungen, wie z. B. Hostname und Anlegen eines Admin-Benutzers, wurde während der Installation eine statische IP-Adresse vergeben sowie der </w:t>
      </w:r>
      <w:proofErr w:type="spellStart"/>
      <w:r>
        <w:t>OpenSSH</w:t>
      </w:r>
      <w:proofErr w:type="spellEnd"/>
      <w:r>
        <w:t xml:space="preserve">-Server installiert. Nach der Installation mussten noch die virtuellen CD/DVD-Laufwerke entfernt </w:t>
      </w:r>
      <w:r w:rsidRPr="00502EDD">
        <w:t>werden,</w:t>
      </w:r>
      <w:r>
        <w:t xml:space="preserve"> um die VMs richtig </w:t>
      </w:r>
      <w:r w:rsidRPr="00502EDD">
        <w:t>booten</w:t>
      </w:r>
      <w:r>
        <w:t xml:space="preserve"> zu können. Abschließend wurde das Betriebssystem noch aktualisiert</w:t>
      </w:r>
      <w:r w:rsidR="00741D2F">
        <w:t xml:space="preserve"> und der SSH-Service aktiviert</w:t>
      </w:r>
      <w:r>
        <w:t>:</w:t>
      </w:r>
    </w:p>
    <w:p w14:paraId="21D9208F" w14:textId="1C559905" w:rsidR="00741D2F" w:rsidRDefault="00741D2F" w:rsidP="00741D2F">
      <w:pPr>
        <w:pStyle w:val="Code"/>
      </w:pPr>
      <w:r>
        <w:rPr>
          <w:rStyle w:val="CodeZchn"/>
          <w:rFonts w:eastAsiaTheme="minorHAnsi" w:cstheme="minorBidi"/>
          <w:b w:val="0"/>
          <w:szCs w:val="22"/>
          <w:shd w:val="clear" w:color="auto" w:fill="auto"/>
        </w:rPr>
        <w:t xml:space="preserve"># </w:t>
      </w:r>
      <w:r w:rsidRPr="00741D2F">
        <w:rPr>
          <w:rStyle w:val="CodeZchn"/>
          <w:rFonts w:eastAsiaTheme="minorHAnsi" w:cstheme="minorBidi"/>
          <w:b w:val="0"/>
          <w:szCs w:val="22"/>
          <w:shd w:val="clear" w:color="auto" w:fill="auto"/>
          <w:lang w:val="de-DE"/>
        </w:rPr>
        <w:t>Betriebssystem</w:t>
      </w:r>
      <w:r>
        <w:rPr>
          <w:rStyle w:val="CodeZchn"/>
          <w:rFonts w:eastAsiaTheme="minorHAnsi" w:cstheme="minorBidi"/>
          <w:b w:val="0"/>
          <w:szCs w:val="22"/>
          <w:shd w:val="clear" w:color="auto" w:fill="auto"/>
        </w:rPr>
        <w:t xml:space="preserve"> </w:t>
      </w:r>
      <w:proofErr w:type="spellStart"/>
      <w:r>
        <w:rPr>
          <w:rStyle w:val="CodeZchn"/>
          <w:rFonts w:eastAsiaTheme="minorHAnsi" w:cstheme="minorBidi"/>
          <w:b w:val="0"/>
          <w:szCs w:val="22"/>
          <w:shd w:val="clear" w:color="auto" w:fill="auto"/>
        </w:rPr>
        <w:t>aktualisieren</w:t>
      </w:r>
      <w:proofErr w:type="spellEnd"/>
      <w:r>
        <w:rPr>
          <w:rStyle w:val="CodeZchn"/>
          <w:rFonts w:eastAsiaTheme="minorHAnsi" w:cstheme="minorBidi"/>
          <w:b w:val="0"/>
          <w:szCs w:val="22"/>
          <w:shd w:val="clear" w:color="auto" w:fill="auto"/>
        </w:rPr>
        <w:t xml:space="preserve"> </w:t>
      </w:r>
      <w:r>
        <w:rPr>
          <w:rStyle w:val="CodeZchn"/>
          <w:rFonts w:eastAsiaTheme="minorHAnsi" w:cstheme="minorBidi"/>
          <w:b w:val="0"/>
          <w:szCs w:val="22"/>
          <w:shd w:val="clear" w:color="auto" w:fill="auto"/>
        </w:rPr>
        <w:br/>
      </w:r>
      <w:proofErr w:type="spellStart"/>
      <w:r w:rsidR="00424597" w:rsidRPr="00B176E5">
        <w:rPr>
          <w:rStyle w:val="CodeZchn"/>
          <w:rFonts w:eastAsiaTheme="minorHAnsi" w:cstheme="minorBidi"/>
          <w:b w:val="0"/>
          <w:szCs w:val="22"/>
          <w:shd w:val="clear" w:color="auto" w:fill="auto"/>
        </w:rPr>
        <w:t>Sudo</w:t>
      </w:r>
      <w:proofErr w:type="spellEnd"/>
      <w:r w:rsidR="00424597" w:rsidRPr="00B176E5">
        <w:rPr>
          <w:rStyle w:val="CodeZchn"/>
          <w:rFonts w:eastAsiaTheme="minorHAnsi" w:cstheme="minorBidi"/>
          <w:b w:val="0"/>
          <w:szCs w:val="22"/>
          <w:shd w:val="clear" w:color="auto" w:fill="auto"/>
        </w:rPr>
        <w:t xml:space="preserve"> apt update &amp;&amp; </w:t>
      </w:r>
      <w:proofErr w:type="spellStart"/>
      <w:r w:rsidR="00424597" w:rsidRPr="00B176E5">
        <w:rPr>
          <w:rStyle w:val="CodeZchn"/>
          <w:rFonts w:eastAsiaTheme="minorHAnsi" w:cstheme="minorBidi"/>
          <w:b w:val="0"/>
          <w:szCs w:val="22"/>
          <w:shd w:val="clear" w:color="auto" w:fill="auto"/>
        </w:rPr>
        <w:t>sudo</w:t>
      </w:r>
      <w:proofErr w:type="spellEnd"/>
      <w:r w:rsidR="00424597" w:rsidRPr="00B176E5">
        <w:rPr>
          <w:rStyle w:val="CodeZchn"/>
          <w:rFonts w:eastAsiaTheme="minorHAnsi" w:cstheme="minorBidi"/>
          <w:b w:val="0"/>
          <w:szCs w:val="22"/>
          <w:shd w:val="clear" w:color="auto" w:fill="auto"/>
        </w:rPr>
        <w:t xml:space="preserve"> apt upgrade -y</w:t>
      </w:r>
      <w:r w:rsidR="00424597" w:rsidRPr="00B176E5">
        <w:t xml:space="preserve"> </w:t>
      </w:r>
    </w:p>
    <w:p w14:paraId="5FDCDB51" w14:textId="0CB0AC29" w:rsidR="00741D2F" w:rsidRPr="00B176E5" w:rsidRDefault="00741D2F" w:rsidP="00741D2F">
      <w:pPr>
        <w:pStyle w:val="Code"/>
      </w:pPr>
      <w:r>
        <w:t xml:space="preserve"># SSH-Service </w:t>
      </w:r>
      <w:proofErr w:type="spellStart"/>
      <w:r>
        <w:t>aktivieren</w:t>
      </w:r>
      <w:proofErr w:type="spellEnd"/>
      <w:r>
        <w:t xml:space="preserve"> 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ssh</w:t>
      </w:r>
      <w:proofErr w:type="spellEnd"/>
    </w:p>
    <w:p w14:paraId="4746DD33" w14:textId="563F8FE9" w:rsidR="001957F6" w:rsidRDefault="001957F6" w:rsidP="001957F6">
      <w:pPr>
        <w:pStyle w:val="berschrift3"/>
        <w:rPr>
          <w:shd w:val="clear" w:color="auto" w:fill="F2F2F2" w:themeFill="background1" w:themeFillShade="F2"/>
        </w:rPr>
      </w:pPr>
      <w:bookmarkStart w:id="18" w:name="_Toc223105565"/>
      <w:r>
        <w:rPr>
          <w:shd w:val="clear" w:color="auto" w:fill="F2F2F2" w:themeFill="background1" w:themeFillShade="F2"/>
        </w:rPr>
        <w:t xml:space="preserve">3.1.5 </w:t>
      </w:r>
      <w:r w:rsidR="004B2D1B">
        <w:rPr>
          <w:shd w:val="clear" w:color="auto" w:fill="F2F2F2" w:themeFill="background1" w:themeFillShade="F2"/>
        </w:rPr>
        <w:t>Systemhärtung der VMs</w:t>
      </w:r>
      <w:bookmarkEnd w:id="18"/>
    </w:p>
    <w:p w14:paraId="5F80B9F4" w14:textId="718F9C87" w:rsidR="004B2D1B" w:rsidRDefault="004B2D1B" w:rsidP="004B2D1B">
      <w:r>
        <w:t>Nach der Grundinstallation wurden beide virtuellen Maschinen sicherheitstechnisch abgesichert. Es wurden automatische Sicherheitsupdates aktiviert und der SSH-Zugang gehärtet, indem der Root-Login sowie die Passwort-Authentifizierung deaktiviert wurden. Zur zusätzlichen Absicherung gegen Brute-Force-Angriffe wurde Fail2Ban</w:t>
      </w:r>
      <w:r w:rsidR="00E83F89">
        <w:rPr>
          <w:rStyle w:val="Funotenzeichen"/>
        </w:rPr>
        <w:footnoteReference w:id="13"/>
      </w:r>
      <w:r>
        <w:t xml:space="preserve"> installiert. Die Firewall wurde so konfiguriert, dass eingehender Traffic standardmäßig blockiert wird. Freigegeben wurden lediglich die benötigten Dienste: SSH, der </w:t>
      </w:r>
      <w:proofErr w:type="spellStart"/>
      <w:r>
        <w:t>Jellyfin</w:t>
      </w:r>
      <w:proofErr w:type="spellEnd"/>
      <w:r>
        <w:t xml:space="preserve">-Port (8096) sowie der von </w:t>
      </w:r>
      <w:proofErr w:type="spellStart"/>
      <w:r>
        <w:t>Tailscale</w:t>
      </w:r>
      <w:proofErr w:type="spellEnd"/>
      <w:r>
        <w:t xml:space="preserve"> verwendete Port.</w:t>
      </w:r>
    </w:p>
    <w:p w14:paraId="13E0F40D" w14:textId="77777777" w:rsidR="004B2D1B" w:rsidRDefault="004B2D1B" w:rsidP="004B2D1B">
      <w:pPr>
        <w:pStyle w:val="Code"/>
      </w:pPr>
      <w:r>
        <w:lastRenderedPageBreak/>
        <w:t xml:space="preserve"># </w:t>
      </w:r>
      <w:proofErr w:type="spellStart"/>
      <w:r>
        <w:t>Automatische</w:t>
      </w:r>
      <w:proofErr w:type="spellEnd"/>
      <w:r>
        <w:t xml:space="preserve"> Updates</w:t>
      </w:r>
      <w:r>
        <w:br/>
      </w:r>
      <w:proofErr w:type="spellStart"/>
      <w:r>
        <w:t>sudo</w:t>
      </w:r>
      <w:proofErr w:type="spellEnd"/>
      <w:r>
        <w:t xml:space="preserve"> apt install unattended-upgrades -y</w:t>
      </w:r>
    </w:p>
    <w:p w14:paraId="255C55DC" w14:textId="77777777" w:rsidR="004B2D1B" w:rsidRDefault="004B2D1B" w:rsidP="004B2D1B">
      <w:pPr>
        <w:pStyle w:val="Code"/>
      </w:pPr>
      <w:r>
        <w:t xml:space="preserve"># SSH </w:t>
      </w:r>
      <w:proofErr w:type="spellStart"/>
      <w:r>
        <w:t>absichern</w:t>
      </w:r>
      <w:proofErr w:type="spellEnd"/>
      <w:r>
        <w:br/>
      </w:r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  <w:r>
        <w:t xml:space="preserve"> </w:t>
      </w:r>
      <w:r>
        <w:br/>
      </w:r>
      <w:proofErr w:type="spellStart"/>
      <w:r>
        <w:t>PermitRootLogin</w:t>
      </w:r>
      <w:proofErr w:type="spellEnd"/>
      <w:r>
        <w:t xml:space="preserve"> no </w:t>
      </w:r>
      <w:r>
        <w:br/>
      </w:r>
      <w:proofErr w:type="spellStart"/>
      <w:r>
        <w:t>PasswordAuthentication</w:t>
      </w:r>
      <w:proofErr w:type="spellEnd"/>
      <w:r>
        <w:t xml:space="preserve"> no</w:t>
      </w:r>
    </w:p>
    <w:p w14:paraId="270FD567" w14:textId="67D30464" w:rsidR="004B2D1B" w:rsidRDefault="004B2D1B" w:rsidP="004B2D1B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ssh</w:t>
      </w:r>
      <w:proofErr w:type="spellEnd"/>
    </w:p>
    <w:p w14:paraId="38D61A27" w14:textId="7D93B83C" w:rsidR="004B2D1B" w:rsidRDefault="004B2D1B" w:rsidP="004B2D1B">
      <w:pPr>
        <w:pStyle w:val="Code"/>
      </w:pPr>
      <w:r>
        <w:t># Fail2Ban</w:t>
      </w:r>
      <w:r>
        <w:br/>
      </w:r>
      <w:proofErr w:type="spellStart"/>
      <w:r>
        <w:t>sudo</w:t>
      </w:r>
      <w:proofErr w:type="spellEnd"/>
      <w:r>
        <w:t xml:space="preserve"> apt install fail2ban -y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fail2ban</w:t>
      </w:r>
    </w:p>
    <w:p w14:paraId="25091678" w14:textId="1F004A84" w:rsidR="004B2D1B" w:rsidRDefault="004B2D1B" w:rsidP="00D24A74">
      <w:pPr>
        <w:pStyle w:val="Code"/>
      </w:pPr>
      <w:r>
        <w:t># Firewall</w:t>
      </w:r>
      <w:r>
        <w:br/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ufw</w:t>
      </w:r>
      <w:proofErr w:type="spellEnd"/>
      <w:r>
        <w:t xml:space="preserve"> -y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default deny incoming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default allow outgoing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</w:t>
      </w:r>
      <w:proofErr w:type="spellStart"/>
      <w:r>
        <w:t>ssh</w:t>
      </w:r>
      <w:proofErr w:type="spellEnd"/>
      <w:r w:rsidR="00D24A74">
        <w:br/>
      </w:r>
      <w:proofErr w:type="spellStart"/>
      <w:r w:rsidR="00D24A74">
        <w:t>sudo</w:t>
      </w:r>
      <w:proofErr w:type="spellEnd"/>
      <w:r w:rsidR="00D24A74">
        <w:t xml:space="preserve"> </w:t>
      </w:r>
      <w:proofErr w:type="spellStart"/>
      <w:r w:rsidR="00D24A74">
        <w:t>ufw</w:t>
      </w:r>
      <w:proofErr w:type="spellEnd"/>
      <w:r w:rsidR="00D24A74">
        <w:t xml:space="preserve"> allow 445 </w:t>
      </w:r>
      <w:r w:rsidR="00D24A74">
        <w:tab/>
        <w:t>#SMB</w:t>
      </w:r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8096/</w:t>
      </w:r>
      <w:proofErr w:type="spellStart"/>
      <w:r>
        <w:t>tcp</w:t>
      </w:r>
      <w:proofErr w:type="spellEnd"/>
      <w:r>
        <w:t xml:space="preserve">      # </w:t>
      </w:r>
      <w:proofErr w:type="spellStart"/>
      <w:r>
        <w:t>Jellyfin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allow 41641/</w:t>
      </w:r>
      <w:proofErr w:type="spellStart"/>
      <w:r>
        <w:t>udp</w:t>
      </w:r>
      <w:proofErr w:type="spellEnd"/>
      <w:r>
        <w:t xml:space="preserve">     # </w:t>
      </w:r>
      <w:proofErr w:type="spellStart"/>
      <w:r>
        <w:t>Tailscale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ufw</w:t>
      </w:r>
      <w:proofErr w:type="spellEnd"/>
      <w:r>
        <w:t xml:space="preserve"> enable</w:t>
      </w:r>
    </w:p>
    <w:p w14:paraId="2F67665E" w14:textId="018F3B03" w:rsidR="004B2D1B" w:rsidRDefault="004B2D1B" w:rsidP="004B2D1B">
      <w:pPr>
        <w:pStyle w:val="berschrift3"/>
      </w:pPr>
      <w:bookmarkStart w:id="19" w:name="_Toc223105566"/>
      <w:r>
        <w:t>3.1.6 VM Backups einrichten</w:t>
      </w:r>
      <w:bookmarkEnd w:id="19"/>
    </w:p>
    <w:p w14:paraId="11C91446" w14:textId="76E232FC" w:rsidR="008841D6" w:rsidRPr="004B2D1B" w:rsidRDefault="004B2D1B" w:rsidP="0063640B">
      <w:r>
        <w:t>Um Backups der VM zu erstellen wurden die VMs einfach zu dem bereits vorhandenem Backup</w:t>
      </w:r>
      <w:r w:rsidR="008841D6">
        <w:t xml:space="preserve"> J</w:t>
      </w:r>
      <w:r>
        <w:t>ob hinzugefügt</w:t>
      </w:r>
      <w:r w:rsidR="00AD7F4C">
        <w:t xml:space="preserve"> (Siehe</w:t>
      </w:r>
      <w:r w:rsidR="00AD7F4C" w:rsidRPr="00AD7F4C">
        <w:rPr>
          <w:color w:val="00507E" w:themeColor="accent1"/>
        </w:rPr>
        <w:t xml:space="preserve"> </w:t>
      </w:r>
      <w:r w:rsidR="00AD7F4C" w:rsidRPr="00AD7F4C">
        <w:rPr>
          <w:color w:val="00507E" w:themeColor="accent1"/>
        </w:rPr>
        <w:fldChar w:fldCharType="begin"/>
      </w:r>
      <w:r w:rsidR="00AD7F4C" w:rsidRPr="00AD7F4C">
        <w:rPr>
          <w:color w:val="00507E" w:themeColor="accent1"/>
        </w:rPr>
        <w:instrText xml:space="preserve"> REF _Ref223111396 \h </w:instrText>
      </w:r>
      <w:r w:rsidR="00AD7F4C" w:rsidRPr="00AD7F4C">
        <w:rPr>
          <w:color w:val="00507E" w:themeColor="accent1"/>
        </w:rPr>
      </w:r>
      <w:r w:rsidR="00AD7F4C" w:rsidRPr="00AD7F4C">
        <w:rPr>
          <w:color w:val="00507E" w:themeColor="accent1"/>
        </w:rPr>
        <w:fldChar w:fldCharType="separate"/>
      </w:r>
      <w:r w:rsidR="00AD7F4C" w:rsidRPr="00AD7F4C">
        <w:rPr>
          <w:color w:val="00507E" w:themeColor="accent1"/>
        </w:rPr>
        <w:t xml:space="preserve">Abbildung </w:t>
      </w:r>
      <w:r w:rsidR="00AD7F4C" w:rsidRPr="00AD7F4C">
        <w:rPr>
          <w:noProof/>
          <w:color w:val="00507E" w:themeColor="accent1"/>
        </w:rPr>
        <w:t>3</w:t>
      </w:r>
      <w:r w:rsidR="00AD7F4C" w:rsidRPr="00AD7F4C">
        <w:rPr>
          <w:color w:val="00507E" w:themeColor="accent1"/>
        </w:rPr>
        <w:t xml:space="preserve"> Backup Job</w:t>
      </w:r>
      <w:r w:rsidR="00AD7F4C" w:rsidRPr="00AD7F4C">
        <w:rPr>
          <w:color w:val="00507E" w:themeColor="accent1"/>
        </w:rPr>
        <w:fldChar w:fldCharType="end"/>
      </w:r>
      <w:r w:rsidR="00AD7F4C" w:rsidRPr="00AD7F4C">
        <w:rPr>
          <w:color w:val="000000" w:themeColor="text1"/>
        </w:rPr>
        <w:t>)</w:t>
      </w:r>
      <w:r w:rsidR="00AD7F4C">
        <w:rPr>
          <w:color w:val="000000" w:themeColor="text1"/>
        </w:rPr>
        <w:t>.</w:t>
      </w:r>
      <w:r w:rsidR="008841D6">
        <w:t xml:space="preserve"> Die Snapshots werden hierbei auf einem separaten </w:t>
      </w:r>
      <w:proofErr w:type="spellStart"/>
      <w:r w:rsidR="008841D6">
        <w:t>Proxmox</w:t>
      </w:r>
      <w:proofErr w:type="spellEnd"/>
      <w:r w:rsidR="008841D6">
        <w:t xml:space="preserve"> Backup Server gespeichert. </w:t>
      </w:r>
      <w:r w:rsidR="008841D6">
        <w:br/>
      </w:r>
      <w:r w:rsidR="008841D6" w:rsidRPr="00502EDD">
        <w:rPr>
          <w:b/>
          <w:bCs/>
        </w:rPr>
        <w:t xml:space="preserve">Datacenter </w:t>
      </w:r>
      <w:r w:rsidR="008841D6" w:rsidRPr="00502EDD">
        <w:rPr>
          <w:b/>
          <w:bCs/>
        </w:rPr>
        <w:sym w:font="Wingdings" w:char="F0E0"/>
      </w:r>
      <w:r w:rsidR="008841D6" w:rsidRPr="00502EDD">
        <w:rPr>
          <w:b/>
          <w:bCs/>
        </w:rPr>
        <w:t xml:space="preserve"> Backup </w:t>
      </w:r>
      <w:r w:rsidR="008841D6" w:rsidRPr="00502EDD">
        <w:rPr>
          <w:b/>
          <w:bCs/>
        </w:rPr>
        <w:sym w:font="Wingdings" w:char="F0E0"/>
      </w:r>
      <w:r w:rsidR="008841D6" w:rsidRPr="00502EDD">
        <w:rPr>
          <w:b/>
          <w:bCs/>
        </w:rPr>
        <w:t xml:space="preserve"> </w:t>
      </w:r>
      <w:proofErr w:type="spellStart"/>
      <w:r w:rsidR="008841D6" w:rsidRPr="00502EDD">
        <w:rPr>
          <w:b/>
          <w:bCs/>
        </w:rPr>
        <w:t>Backup</w:t>
      </w:r>
      <w:proofErr w:type="spellEnd"/>
      <w:r w:rsidR="008841D6" w:rsidRPr="00502EDD">
        <w:rPr>
          <w:b/>
          <w:bCs/>
        </w:rPr>
        <w:t xml:space="preserve"> Job </w:t>
      </w:r>
      <w:r w:rsidR="008841D6" w:rsidRPr="00502EDD">
        <w:rPr>
          <w:b/>
          <w:bCs/>
        </w:rPr>
        <w:sym w:font="Wingdings" w:char="F0E0"/>
      </w:r>
      <w:r w:rsidR="008841D6" w:rsidRPr="00502EDD">
        <w:rPr>
          <w:b/>
          <w:bCs/>
        </w:rPr>
        <w:t xml:space="preserve"> VMs wählen</w:t>
      </w:r>
      <w:r w:rsidR="008841D6">
        <w:t xml:space="preserve"> (107, 108)</w:t>
      </w:r>
    </w:p>
    <w:p w14:paraId="4BE1B0BD" w14:textId="6DDC9267" w:rsidR="0055403D" w:rsidRDefault="0055403D" w:rsidP="0055403D">
      <w:pPr>
        <w:pStyle w:val="berschrift2"/>
      </w:pPr>
      <w:bookmarkStart w:id="20" w:name="_Toc223105567"/>
      <w:r w:rsidRPr="006A2F2F">
        <w:t xml:space="preserve">3.2 </w:t>
      </w:r>
      <w:r w:rsidR="00385DBB">
        <w:t>Active Directory Konfigurieren</w:t>
      </w:r>
      <w:bookmarkEnd w:id="20"/>
    </w:p>
    <w:p w14:paraId="41E971D4" w14:textId="40A31E4A" w:rsidR="00887D62" w:rsidRPr="00887D62" w:rsidRDefault="00887D62" w:rsidP="00887D62">
      <w:r>
        <w:t xml:space="preserve">Um </w:t>
      </w:r>
      <w:proofErr w:type="spellStart"/>
      <w:r>
        <w:t>Jellyfin</w:t>
      </w:r>
      <w:proofErr w:type="spellEnd"/>
      <w:r>
        <w:t xml:space="preserve"> in die </w:t>
      </w:r>
      <w:proofErr w:type="spellStart"/>
      <w:r>
        <w:t>Active</w:t>
      </w:r>
      <w:proofErr w:type="spellEnd"/>
      <w:r>
        <w:t xml:space="preserve"> Directory Umgebung integrieren zu können wurden ein Service-Benutzer, Sicherheitsgruppen sowie eine Gruppenrichtlinie (GPO)</w:t>
      </w:r>
      <w:r w:rsidR="00E83F89">
        <w:rPr>
          <w:rStyle w:val="Funotenzeichen"/>
        </w:rPr>
        <w:footnoteReference w:id="14"/>
      </w:r>
      <w:r>
        <w:t xml:space="preserve"> erstellt. Arbeiten in der AD </w:t>
      </w:r>
      <w:r w:rsidR="00F170FD">
        <w:t>wurden</w:t>
      </w:r>
      <w:r>
        <w:t xml:space="preserve"> mit meinem persönlichen Admin-Benutzer direkt auf dem Domänencontroller erledigt.</w:t>
      </w:r>
    </w:p>
    <w:p w14:paraId="1AC4A49C" w14:textId="77777777" w:rsidR="0063640B" w:rsidRDefault="009D67E2" w:rsidP="00211F78">
      <w:pPr>
        <w:pStyle w:val="berschrift3"/>
      </w:pPr>
      <w:bookmarkStart w:id="21" w:name="_Ref198708926"/>
      <w:bookmarkStart w:id="22" w:name="_Toc223105568"/>
      <w:r w:rsidRPr="006A2F2F">
        <w:t xml:space="preserve">3.2.1 </w:t>
      </w:r>
      <w:bookmarkEnd w:id="21"/>
      <w:r w:rsidR="00385DBB">
        <w:t>Service Benutzer anlegen</w:t>
      </w:r>
      <w:bookmarkEnd w:id="22"/>
    </w:p>
    <w:p w14:paraId="66DD9E5D" w14:textId="778BC8B7" w:rsidR="00887D62" w:rsidRPr="00DF11EF" w:rsidRDefault="00887D62" w:rsidP="0063640B">
      <w:r w:rsidRPr="00887D62">
        <w:t>Für die LDAP-Anbindung sowie die Laufwerkverbindung vom JellyfinSRV1 wurde ein Service-Benutzer (SVC-</w:t>
      </w:r>
      <w:proofErr w:type="spellStart"/>
      <w:r w:rsidRPr="00887D62">
        <w:t>Jellyfin</w:t>
      </w:r>
      <w:proofErr w:type="spellEnd"/>
      <w:r w:rsidRPr="00887D62">
        <w:t>) erstellt. Dieser erh</w:t>
      </w:r>
      <w:r w:rsidR="00F170FD">
        <w:t>ielt</w:t>
      </w:r>
      <w:r w:rsidRPr="00887D62">
        <w:t xml:space="preserve"> Leserechte innerhalb der Domäne sowie Lese- und Schreibrechte </w:t>
      </w:r>
      <w:r w:rsidR="0012686A">
        <w:br/>
        <w:t>(GG-FSG-</w:t>
      </w:r>
      <w:proofErr w:type="spellStart"/>
      <w:r w:rsidR="0012686A">
        <w:t>Jellyfin</w:t>
      </w:r>
      <w:r w:rsidR="00F170FD">
        <w:t>_Media</w:t>
      </w:r>
      <w:proofErr w:type="spellEnd"/>
      <w:r w:rsidR="0012686A">
        <w:t xml:space="preserve">-w) </w:t>
      </w:r>
      <w:r w:rsidRPr="00887D62">
        <w:t>auf den neuen SMB-Share.</w:t>
      </w:r>
    </w:p>
    <w:p w14:paraId="59F1F74E" w14:textId="4C42DA2E" w:rsidR="00211F78" w:rsidRDefault="00211F78" w:rsidP="00211F78">
      <w:pPr>
        <w:pStyle w:val="berschrift3"/>
      </w:pPr>
      <w:bookmarkStart w:id="23" w:name="_Toc223105569"/>
      <w:r w:rsidRPr="006A2F2F">
        <w:t>3.2.2</w:t>
      </w:r>
      <w:r w:rsidR="00CF25C4">
        <w:t xml:space="preserve"> Sicherheitsgruppen anlegen</w:t>
      </w:r>
      <w:bookmarkEnd w:id="23"/>
      <w:r w:rsidR="00CF25C4">
        <w:t xml:space="preserve"> </w:t>
      </w:r>
    </w:p>
    <w:p w14:paraId="53F455B7" w14:textId="497A4DB9" w:rsidR="00CF25C4" w:rsidRDefault="00CF25C4" w:rsidP="00CF25C4">
      <w:r>
        <w:t>Es wurden folgende Globale Sicherheitsgruppen erstel</w:t>
      </w:r>
      <w:r w:rsidR="00AD7F4C">
        <w:t xml:space="preserve">lt (Siehe </w:t>
      </w:r>
      <w:r w:rsidR="00AD7F4C" w:rsidRPr="00AD7F4C">
        <w:rPr>
          <w:color w:val="00507E" w:themeColor="accent1"/>
        </w:rPr>
        <w:fldChar w:fldCharType="begin"/>
      </w:r>
      <w:r w:rsidR="00AD7F4C" w:rsidRPr="00AD7F4C">
        <w:rPr>
          <w:color w:val="00507E" w:themeColor="accent1"/>
        </w:rPr>
        <w:instrText xml:space="preserve"> REF _Ref223111449 \h </w:instrText>
      </w:r>
      <w:r w:rsidR="00AD7F4C" w:rsidRPr="00AD7F4C">
        <w:rPr>
          <w:color w:val="00507E" w:themeColor="accent1"/>
        </w:rPr>
      </w:r>
      <w:r w:rsidR="00AD7F4C" w:rsidRPr="00AD7F4C">
        <w:rPr>
          <w:color w:val="00507E" w:themeColor="accent1"/>
        </w:rPr>
        <w:fldChar w:fldCharType="separate"/>
      </w:r>
      <w:r w:rsidR="00AD7F4C" w:rsidRPr="00AD7F4C">
        <w:rPr>
          <w:color w:val="00507E" w:themeColor="accent1"/>
        </w:rPr>
        <w:t xml:space="preserve">Abbildung </w:t>
      </w:r>
      <w:r w:rsidR="00AD7F4C" w:rsidRPr="00AD7F4C">
        <w:rPr>
          <w:noProof/>
          <w:color w:val="00507E" w:themeColor="accent1"/>
        </w:rPr>
        <w:t>4</w:t>
      </w:r>
      <w:r w:rsidR="00AD7F4C" w:rsidRPr="00AD7F4C">
        <w:rPr>
          <w:color w:val="00507E" w:themeColor="accent1"/>
        </w:rPr>
        <w:t xml:space="preserve"> AD Gruppen</w:t>
      </w:r>
      <w:r w:rsidR="00AD7F4C" w:rsidRPr="00AD7F4C">
        <w:rPr>
          <w:color w:val="00507E" w:themeColor="accent1"/>
        </w:rPr>
        <w:fldChar w:fldCharType="end"/>
      </w:r>
      <w:r w:rsidR="00AD7F4C">
        <w:t>)</w:t>
      </w:r>
      <w:r>
        <w:t xml:space="preserve">: </w:t>
      </w:r>
    </w:p>
    <w:tbl>
      <w:tblPr>
        <w:tblStyle w:val="Tabellenraster"/>
        <w:tblW w:w="5000" w:type="pct"/>
        <w:tblInd w:w="-5" w:type="dxa"/>
        <w:tblLook w:val="04A0" w:firstRow="1" w:lastRow="0" w:firstColumn="1" w:lastColumn="0" w:noHBand="0" w:noVBand="1"/>
      </w:tblPr>
      <w:tblGrid>
        <w:gridCol w:w="3686"/>
        <w:gridCol w:w="5942"/>
      </w:tblGrid>
      <w:tr w:rsidR="00CF25C4" w:rsidRPr="006A2F2F" w14:paraId="21D7535F" w14:textId="77777777" w:rsidTr="00CF25C4">
        <w:trPr>
          <w:trHeight w:hRule="exact" w:val="265"/>
        </w:trPr>
        <w:tc>
          <w:tcPr>
            <w:tcW w:w="3686" w:type="dxa"/>
          </w:tcPr>
          <w:p w14:paraId="45CCF8A8" w14:textId="30B3A9BD" w:rsidR="00CF25C4" w:rsidRPr="00CF25C4" w:rsidRDefault="00CF25C4" w:rsidP="003447F6">
            <w:pPr>
              <w:rPr>
                <w:b/>
                <w:bCs/>
              </w:rPr>
            </w:pPr>
            <w:r w:rsidRPr="00CF25C4">
              <w:rPr>
                <w:b/>
                <w:bCs/>
              </w:rPr>
              <w:t>Gruppe</w:t>
            </w:r>
          </w:p>
        </w:tc>
        <w:tc>
          <w:tcPr>
            <w:tcW w:w="5942" w:type="dxa"/>
          </w:tcPr>
          <w:p w14:paraId="45A9E587" w14:textId="7607462E" w:rsidR="00CF25C4" w:rsidRPr="00CF25C4" w:rsidRDefault="00CF25C4" w:rsidP="003447F6">
            <w:pPr>
              <w:rPr>
                <w:b/>
                <w:bCs/>
              </w:rPr>
            </w:pPr>
            <w:r w:rsidRPr="00CF25C4">
              <w:rPr>
                <w:b/>
                <w:bCs/>
              </w:rPr>
              <w:t>Berechtigung</w:t>
            </w:r>
          </w:p>
        </w:tc>
      </w:tr>
      <w:tr w:rsidR="00CF25C4" w:rsidRPr="004B2189" w14:paraId="6489B89F" w14:textId="77777777" w:rsidTr="00CF25C4">
        <w:trPr>
          <w:trHeight w:hRule="exact" w:val="265"/>
        </w:trPr>
        <w:tc>
          <w:tcPr>
            <w:tcW w:w="3686" w:type="dxa"/>
          </w:tcPr>
          <w:p w14:paraId="5CA6297E" w14:textId="38F7E9E8" w:rsidR="00CF25C4" w:rsidRPr="00FA568D" w:rsidRDefault="00CF25C4" w:rsidP="003447F6">
            <w:r>
              <w:t>GG-FG-</w:t>
            </w:r>
            <w:proofErr w:type="spellStart"/>
            <w:r>
              <w:t>Jellyfin</w:t>
            </w:r>
            <w:proofErr w:type="spellEnd"/>
            <w:r>
              <w:t>-Standard</w:t>
            </w:r>
          </w:p>
        </w:tc>
        <w:tc>
          <w:tcPr>
            <w:tcW w:w="5942" w:type="dxa"/>
          </w:tcPr>
          <w:p w14:paraId="30E88D83" w14:textId="116286BB" w:rsidR="00CF25C4" w:rsidRPr="004B2189" w:rsidRDefault="00CF25C4" w:rsidP="003447F6">
            <w:r>
              <w:t xml:space="preserve">Anmelde- und Standardrechte in </w:t>
            </w:r>
            <w:proofErr w:type="spellStart"/>
            <w:r>
              <w:t>Jellyfin</w:t>
            </w:r>
            <w:proofErr w:type="spellEnd"/>
          </w:p>
        </w:tc>
      </w:tr>
      <w:tr w:rsidR="00CF25C4" w:rsidRPr="004B2189" w14:paraId="2447FB2B" w14:textId="77777777" w:rsidTr="00CF25C4">
        <w:trPr>
          <w:trHeight w:hRule="exact" w:val="265"/>
        </w:trPr>
        <w:tc>
          <w:tcPr>
            <w:tcW w:w="3686" w:type="dxa"/>
          </w:tcPr>
          <w:p w14:paraId="127CAA65" w14:textId="1184365E" w:rsidR="00CF25C4" w:rsidRPr="00FA415A" w:rsidRDefault="00CF25C4" w:rsidP="003447F6">
            <w:r>
              <w:t>GG-FG-</w:t>
            </w:r>
            <w:proofErr w:type="spellStart"/>
            <w:r>
              <w:t>Jellyfin</w:t>
            </w:r>
            <w:proofErr w:type="spellEnd"/>
            <w:r>
              <w:t>-Admin</w:t>
            </w:r>
          </w:p>
        </w:tc>
        <w:tc>
          <w:tcPr>
            <w:tcW w:w="5942" w:type="dxa"/>
          </w:tcPr>
          <w:p w14:paraId="792F3D1A" w14:textId="25E90538" w:rsidR="00CF25C4" w:rsidRPr="004B2189" w:rsidRDefault="00CF25C4" w:rsidP="003447F6">
            <w:r>
              <w:t xml:space="preserve">Adminrechte in </w:t>
            </w:r>
            <w:proofErr w:type="spellStart"/>
            <w:r>
              <w:t>Jellyfin</w:t>
            </w:r>
            <w:proofErr w:type="spellEnd"/>
          </w:p>
        </w:tc>
      </w:tr>
      <w:tr w:rsidR="00CF25C4" w:rsidRPr="004B2189" w14:paraId="3CC4623A" w14:textId="77777777" w:rsidTr="00CF25C4">
        <w:trPr>
          <w:trHeight w:hRule="exact" w:val="265"/>
        </w:trPr>
        <w:tc>
          <w:tcPr>
            <w:tcW w:w="3686" w:type="dxa"/>
          </w:tcPr>
          <w:p w14:paraId="787B69AC" w14:textId="0A64399D" w:rsidR="00CF25C4" w:rsidRPr="004B2189" w:rsidRDefault="00CF25C4" w:rsidP="003447F6">
            <w:pPr>
              <w:rPr>
                <w:bCs/>
              </w:rPr>
            </w:pPr>
            <w:r>
              <w:rPr>
                <w:bCs/>
              </w:rPr>
              <w:t>GG-FSG-</w:t>
            </w:r>
            <w:proofErr w:type="spellStart"/>
            <w:r>
              <w:rPr>
                <w:bCs/>
              </w:rPr>
              <w:t>Jellyfin_Media</w:t>
            </w:r>
            <w:proofErr w:type="spellEnd"/>
            <w:r>
              <w:rPr>
                <w:bCs/>
              </w:rPr>
              <w:t>-r</w:t>
            </w:r>
          </w:p>
        </w:tc>
        <w:tc>
          <w:tcPr>
            <w:tcW w:w="5942" w:type="dxa"/>
          </w:tcPr>
          <w:p w14:paraId="469E2A2A" w14:textId="043D69FF" w:rsidR="00CF25C4" w:rsidRPr="004B2189" w:rsidRDefault="00CF25C4" w:rsidP="003447F6">
            <w:pPr>
              <w:rPr>
                <w:bCs/>
              </w:rPr>
            </w:pPr>
            <w:r>
              <w:rPr>
                <w:bCs/>
              </w:rPr>
              <w:t>Leserechte auf SMB-Share</w:t>
            </w:r>
          </w:p>
        </w:tc>
      </w:tr>
      <w:tr w:rsidR="00CF25C4" w14:paraId="5AF0DA32" w14:textId="77777777" w:rsidTr="00CF25C4">
        <w:trPr>
          <w:trHeight w:hRule="exact" w:val="265"/>
        </w:trPr>
        <w:tc>
          <w:tcPr>
            <w:tcW w:w="3686" w:type="dxa"/>
          </w:tcPr>
          <w:p w14:paraId="54F92429" w14:textId="259C508D" w:rsidR="00CF25C4" w:rsidRDefault="00CF25C4" w:rsidP="003447F6">
            <w:pPr>
              <w:rPr>
                <w:bCs/>
              </w:rPr>
            </w:pPr>
            <w:r>
              <w:rPr>
                <w:bCs/>
              </w:rPr>
              <w:t>GG-FSG-</w:t>
            </w:r>
            <w:proofErr w:type="spellStart"/>
            <w:r>
              <w:rPr>
                <w:bCs/>
              </w:rPr>
              <w:t>Jellyfin_Media</w:t>
            </w:r>
            <w:proofErr w:type="spellEnd"/>
            <w:r>
              <w:rPr>
                <w:bCs/>
              </w:rPr>
              <w:t>-w</w:t>
            </w:r>
          </w:p>
        </w:tc>
        <w:tc>
          <w:tcPr>
            <w:tcW w:w="5942" w:type="dxa"/>
          </w:tcPr>
          <w:p w14:paraId="45C969E9" w14:textId="64972148" w:rsidR="00CF25C4" w:rsidRDefault="00CF25C4" w:rsidP="003447F6">
            <w:pPr>
              <w:rPr>
                <w:bCs/>
              </w:rPr>
            </w:pPr>
            <w:r>
              <w:rPr>
                <w:bCs/>
              </w:rPr>
              <w:t>Schreibrechte auf SMB-Share</w:t>
            </w:r>
          </w:p>
        </w:tc>
      </w:tr>
    </w:tbl>
    <w:p w14:paraId="2F72CF0B" w14:textId="1A323C99" w:rsidR="0001562B" w:rsidRDefault="0001562B" w:rsidP="0001562B">
      <w:pPr>
        <w:pStyle w:val="Beschriftung"/>
      </w:pPr>
      <w:r>
        <w:lastRenderedPageBreak/>
        <w:t>Tabelle 5 AD Gruppen</w:t>
      </w:r>
    </w:p>
    <w:p w14:paraId="144B72D5" w14:textId="2B5E8679" w:rsidR="0001562B" w:rsidRPr="0001562B" w:rsidRDefault="0001562B" w:rsidP="0001562B">
      <w:r>
        <w:t>Nachdem Erstellen der Gruppen wurden sie den entsprechenden Benutzern zugewiesen.</w:t>
      </w:r>
    </w:p>
    <w:p w14:paraId="5E53511F" w14:textId="670F02B9" w:rsidR="0001562B" w:rsidRDefault="00211F78" w:rsidP="0001562B">
      <w:pPr>
        <w:pStyle w:val="berschrift3"/>
      </w:pPr>
      <w:bookmarkStart w:id="24" w:name="_Ref222817598"/>
      <w:bookmarkStart w:id="25" w:name="_Toc223105570"/>
      <w:r w:rsidRPr="006A2F2F">
        <w:t xml:space="preserve">3.2.3 </w:t>
      </w:r>
      <w:r w:rsidR="0001562B">
        <w:t>Gruppenrichtlin</w:t>
      </w:r>
      <w:r w:rsidR="006912E1">
        <w:t>i</w:t>
      </w:r>
      <w:r w:rsidR="0001562B">
        <w:t>e (GPO) für SMB-Share erstellen</w:t>
      </w:r>
      <w:bookmarkEnd w:id="24"/>
      <w:bookmarkEnd w:id="25"/>
    </w:p>
    <w:p w14:paraId="33BE7E5F" w14:textId="1952B109" w:rsidR="00F7056F" w:rsidRPr="006A2F2F" w:rsidRDefault="0001562B" w:rsidP="009B3BBA">
      <w:r>
        <w:t>Um den SMB-Share automatisch als Netzlaufwerk mit Windows zu verbinden (mappen) w</w:t>
      </w:r>
      <w:r w:rsidR="00F170FD">
        <w:t>urde</w:t>
      </w:r>
      <w:r>
        <w:t xml:space="preserve"> eine Gruppenrichtline </w:t>
      </w:r>
      <w:r w:rsidR="00F170FD">
        <w:t xml:space="preserve">in der richtigen Organisationseinheit (02_Benutzer) </w:t>
      </w:r>
      <w:r>
        <w:t>erstell</w:t>
      </w:r>
      <w:r w:rsidR="00323034">
        <w:t>t. Dazu w</w:t>
      </w:r>
      <w:r w:rsidR="00F170FD">
        <w:t>urde</w:t>
      </w:r>
      <w:r w:rsidR="00323034">
        <w:t xml:space="preserve"> im Gruppenrichtlinienverwaltungs-Editor unter </w:t>
      </w:r>
      <w:r w:rsidR="00323034">
        <w:br/>
      </w:r>
      <w:proofErr w:type="spellStart"/>
      <w:r w:rsidR="00323034" w:rsidRPr="00502EDD">
        <w:rPr>
          <w:b/>
          <w:bCs/>
        </w:rPr>
        <w:t>Bentutzerkonfiguration</w:t>
      </w:r>
      <w:proofErr w:type="spellEnd"/>
      <w:r w:rsidR="00323034" w:rsidRPr="00502EDD">
        <w:rPr>
          <w:b/>
          <w:bCs/>
        </w:rPr>
        <w:t xml:space="preserve"> </w:t>
      </w:r>
      <w:r w:rsidR="00323034" w:rsidRPr="00502EDD">
        <w:rPr>
          <w:b/>
          <w:bCs/>
        </w:rPr>
        <w:sym w:font="Wingdings" w:char="F0E0"/>
      </w:r>
      <w:r w:rsidR="00323034" w:rsidRPr="00502EDD">
        <w:rPr>
          <w:b/>
          <w:bCs/>
        </w:rPr>
        <w:t xml:space="preserve"> Einstellungen </w:t>
      </w:r>
      <w:r w:rsidR="00323034" w:rsidRPr="00502EDD">
        <w:rPr>
          <w:b/>
          <w:bCs/>
        </w:rPr>
        <w:sym w:font="Wingdings" w:char="F0E0"/>
      </w:r>
      <w:r w:rsidR="00323034" w:rsidRPr="00502EDD">
        <w:rPr>
          <w:b/>
          <w:bCs/>
        </w:rPr>
        <w:t xml:space="preserve"> Windows-Einstellungen </w:t>
      </w:r>
      <w:r w:rsidR="00323034" w:rsidRPr="00502EDD">
        <w:rPr>
          <w:b/>
          <w:bCs/>
        </w:rPr>
        <w:sym w:font="Wingdings" w:char="F0E0"/>
      </w:r>
      <w:r w:rsidR="00323034" w:rsidRPr="00502EDD">
        <w:rPr>
          <w:b/>
          <w:bCs/>
        </w:rPr>
        <w:t xml:space="preserve"> Laufwerkzuordnungen</w:t>
      </w:r>
      <w:r w:rsidR="00323034">
        <w:t xml:space="preserve"> ein neues zugeordnetes Laufwerk erstellt</w:t>
      </w:r>
      <w:r w:rsidR="00AD7F4C">
        <w:t xml:space="preserve"> wie in </w:t>
      </w:r>
      <w:r w:rsidR="00AD7F4C" w:rsidRPr="00AD7F4C">
        <w:rPr>
          <w:color w:val="00507E" w:themeColor="accent1"/>
        </w:rPr>
        <w:fldChar w:fldCharType="begin"/>
      </w:r>
      <w:r w:rsidR="00AD7F4C" w:rsidRPr="00AD7F4C">
        <w:rPr>
          <w:color w:val="00507E" w:themeColor="accent1"/>
        </w:rPr>
        <w:instrText xml:space="preserve"> REF _Ref223111596 \h </w:instrText>
      </w:r>
      <w:r w:rsidR="00AD7F4C" w:rsidRPr="00AD7F4C">
        <w:rPr>
          <w:color w:val="00507E" w:themeColor="accent1"/>
        </w:rPr>
      </w:r>
      <w:r w:rsidR="00AD7F4C" w:rsidRPr="00AD7F4C">
        <w:rPr>
          <w:color w:val="00507E" w:themeColor="accent1"/>
        </w:rPr>
        <w:fldChar w:fldCharType="separate"/>
      </w:r>
      <w:r w:rsidR="00AD7F4C" w:rsidRPr="00AD7F4C">
        <w:rPr>
          <w:color w:val="00507E" w:themeColor="accent1"/>
        </w:rPr>
        <w:t xml:space="preserve">Abbildung </w:t>
      </w:r>
      <w:r w:rsidR="00AD7F4C" w:rsidRPr="00AD7F4C">
        <w:rPr>
          <w:noProof/>
          <w:color w:val="00507E" w:themeColor="accent1"/>
        </w:rPr>
        <w:t>5</w:t>
      </w:r>
      <w:r w:rsidR="00AD7F4C" w:rsidRPr="00AD7F4C">
        <w:rPr>
          <w:color w:val="00507E" w:themeColor="accent1"/>
        </w:rPr>
        <w:t xml:space="preserve"> Laufwerkzuordnung</w:t>
      </w:r>
      <w:r w:rsidR="00AD7F4C" w:rsidRPr="00AD7F4C">
        <w:rPr>
          <w:color w:val="00507E" w:themeColor="accent1"/>
        </w:rPr>
        <w:fldChar w:fldCharType="end"/>
      </w:r>
      <w:r w:rsidR="00AD7F4C">
        <w:t xml:space="preserve"> zu sehen</w:t>
      </w:r>
      <w:r w:rsidR="00323034">
        <w:t>. Als Aktion w</w:t>
      </w:r>
      <w:r w:rsidR="00F170FD">
        <w:t>urde</w:t>
      </w:r>
      <w:r w:rsidR="00323034">
        <w:t xml:space="preserve"> Aktualisieren gewählt und der Speicherort </w:t>
      </w:r>
      <w:r w:rsidR="00323034" w:rsidRPr="00502EDD">
        <w:rPr>
          <w:b/>
          <w:bCs/>
        </w:rPr>
        <w:t>\\Truenassrv1\Jellyfin_Media</w:t>
      </w:r>
      <w:r w:rsidR="00323034">
        <w:t xml:space="preserve"> eingetragen</w:t>
      </w:r>
      <w:r w:rsidR="00F7056F">
        <w:t>.</w:t>
      </w:r>
    </w:p>
    <w:p w14:paraId="1A107D0B" w14:textId="7DAEE967" w:rsidR="0055403D" w:rsidRDefault="0055403D" w:rsidP="0055403D">
      <w:pPr>
        <w:pStyle w:val="berschrift2"/>
      </w:pPr>
      <w:bookmarkStart w:id="26" w:name="_Ref198625634"/>
      <w:bookmarkStart w:id="27" w:name="_Ref198625642"/>
      <w:bookmarkStart w:id="28" w:name="_Toc223105571"/>
      <w:r w:rsidRPr="006A2F2F">
        <w:t xml:space="preserve">3.3 </w:t>
      </w:r>
      <w:bookmarkEnd w:id="26"/>
      <w:bookmarkEnd w:id="27"/>
      <w:r w:rsidR="00F7056F">
        <w:t>SMB-Share erstellen und Konfigurieren</w:t>
      </w:r>
      <w:bookmarkEnd w:id="28"/>
    </w:p>
    <w:p w14:paraId="3A3D0410" w14:textId="73234CE0" w:rsidR="00F7056F" w:rsidRDefault="00F7056F" w:rsidP="00F7056F">
      <w:r>
        <w:t xml:space="preserve">Da die Medien zentral auf einem </w:t>
      </w:r>
      <w:proofErr w:type="spellStart"/>
      <w:r>
        <w:t>TrueNAS</w:t>
      </w:r>
      <w:proofErr w:type="spellEnd"/>
      <w:r>
        <w:t xml:space="preserve">-Server gespeichert werden sollen muss auf diesem erst mal ein SMB-Share Konfiguriert werden. </w:t>
      </w:r>
    </w:p>
    <w:p w14:paraId="2C49257D" w14:textId="3A9AB0D5" w:rsidR="00F7056F" w:rsidRDefault="00F7056F" w:rsidP="00F7056F">
      <w:pPr>
        <w:pStyle w:val="berschrift3"/>
      </w:pPr>
      <w:bookmarkStart w:id="29" w:name="_Toc223105572"/>
      <w:r>
        <w:t>3.3.1 Dataset erstellen</w:t>
      </w:r>
      <w:bookmarkEnd w:id="29"/>
      <w:r>
        <w:t xml:space="preserve"> </w:t>
      </w:r>
    </w:p>
    <w:p w14:paraId="45F7B9EE" w14:textId="45290A1D" w:rsidR="0026430C" w:rsidRDefault="0026430C" w:rsidP="0026430C">
      <w:r>
        <w:t>Das Dataset</w:t>
      </w:r>
      <w:r w:rsidR="00316AC1">
        <w:rPr>
          <w:rStyle w:val="Funotenzeichen"/>
        </w:rPr>
        <w:footnoteReference w:id="15"/>
      </w:r>
      <w:r>
        <w:t xml:space="preserve"> wurde unter folgendem Pfad angelegt:</w:t>
      </w:r>
    </w:p>
    <w:p w14:paraId="7D17F3B9" w14:textId="77777777" w:rsidR="0026430C" w:rsidRDefault="0026430C" w:rsidP="0026430C">
      <w:pPr>
        <w:pStyle w:val="Code"/>
      </w:pPr>
      <w:proofErr w:type="spellStart"/>
      <w:r>
        <w:t>fileshare</w:t>
      </w:r>
      <w:proofErr w:type="spellEnd"/>
      <w:r>
        <w:t>/data/</w:t>
      </w:r>
      <w:proofErr w:type="spellStart"/>
      <w:r>
        <w:t>Jellyfin_Media</w:t>
      </w:r>
      <w:proofErr w:type="spellEnd"/>
    </w:p>
    <w:p w14:paraId="0DFF184D" w14:textId="77777777" w:rsidR="0026430C" w:rsidRDefault="0026430C" w:rsidP="0026430C">
      <w:r>
        <w:t>Konfiguration bei der Erstellung:</w:t>
      </w:r>
    </w:p>
    <w:p w14:paraId="77D26FE7" w14:textId="77777777" w:rsidR="0026430C" w:rsidRDefault="0026430C" w:rsidP="0026430C">
      <w:pPr>
        <w:pStyle w:val="Listenabsatz"/>
        <w:numPr>
          <w:ilvl w:val="0"/>
          <w:numId w:val="9"/>
        </w:numPr>
      </w:pPr>
      <w:r>
        <w:t xml:space="preserve">Preset: </w:t>
      </w:r>
      <w:proofErr w:type="spellStart"/>
      <w:r>
        <w:t>Generic</w:t>
      </w:r>
      <w:proofErr w:type="spellEnd"/>
    </w:p>
    <w:p w14:paraId="3254443E" w14:textId="4F2FB8FD" w:rsidR="0026430C" w:rsidRDefault="0026430C" w:rsidP="00590474">
      <w:pPr>
        <w:pStyle w:val="Listenabsatz"/>
        <w:numPr>
          <w:ilvl w:val="0"/>
          <w:numId w:val="9"/>
        </w:numPr>
      </w:pPr>
      <w:r>
        <w:t>ACL Type: SMB/NFSv4</w:t>
      </w:r>
    </w:p>
    <w:p w14:paraId="74D8A723" w14:textId="34F5CA3D" w:rsidR="0026430C" w:rsidRDefault="0026430C" w:rsidP="0026430C">
      <w:r>
        <w:t xml:space="preserve">Der ACL-Typ „SMB/NFSv4“ wurde gewählt da er vollständig kompatibel mit AD-Gruppen ist. </w:t>
      </w:r>
    </w:p>
    <w:p w14:paraId="545C5FEC" w14:textId="7458E3AA" w:rsidR="0026430C" w:rsidRDefault="0026430C" w:rsidP="0026430C">
      <w:pPr>
        <w:pStyle w:val="berschrift3"/>
      </w:pPr>
      <w:bookmarkStart w:id="30" w:name="_Toc223105573"/>
      <w:r>
        <w:t>3.3.2 SMB-Share erstellen</w:t>
      </w:r>
      <w:bookmarkEnd w:id="30"/>
      <w:r>
        <w:t xml:space="preserve"> </w:t>
      </w:r>
    </w:p>
    <w:p w14:paraId="155DD1FB" w14:textId="77777777" w:rsidR="0026430C" w:rsidRDefault="0026430C" w:rsidP="0026430C">
      <w:r>
        <w:t>Das Dataset wurde anschließend als SMB-Share freigegeben:</w:t>
      </w:r>
    </w:p>
    <w:p w14:paraId="31EBCD13" w14:textId="77777777" w:rsidR="0026430C" w:rsidRDefault="0026430C" w:rsidP="0026430C">
      <w:pPr>
        <w:pStyle w:val="Listenabsatz"/>
        <w:numPr>
          <w:ilvl w:val="0"/>
          <w:numId w:val="17"/>
        </w:numPr>
      </w:pPr>
      <w:r>
        <w:t xml:space="preserve">Share-Name: </w:t>
      </w:r>
      <w:proofErr w:type="spellStart"/>
      <w:r>
        <w:t>Jellyfin_Media</w:t>
      </w:r>
      <w:proofErr w:type="spellEnd"/>
    </w:p>
    <w:p w14:paraId="186476B4" w14:textId="23AA70B3" w:rsidR="0026430C" w:rsidRDefault="0026430C" w:rsidP="0026430C">
      <w:pPr>
        <w:pStyle w:val="Listenabsatz"/>
        <w:numPr>
          <w:ilvl w:val="0"/>
          <w:numId w:val="17"/>
        </w:numPr>
      </w:pPr>
      <w:r>
        <w:t>Pfad: /</w:t>
      </w:r>
      <w:proofErr w:type="spellStart"/>
      <w:r>
        <w:t>mnt</w:t>
      </w:r>
      <w:proofErr w:type="spellEnd"/>
      <w:r>
        <w:t>/</w:t>
      </w:r>
      <w:proofErr w:type="spellStart"/>
      <w:r>
        <w:t>fileshare</w:t>
      </w:r>
      <w:proofErr w:type="spellEnd"/>
      <w:r>
        <w:t>/</w:t>
      </w:r>
      <w:proofErr w:type="spellStart"/>
      <w:r>
        <w:t>data</w:t>
      </w:r>
      <w:proofErr w:type="spellEnd"/>
      <w:r>
        <w:t>/</w:t>
      </w:r>
      <w:proofErr w:type="spellStart"/>
      <w:r>
        <w:t>Jellyfin_Media</w:t>
      </w:r>
      <w:proofErr w:type="spellEnd"/>
    </w:p>
    <w:p w14:paraId="6AC36721" w14:textId="77777777" w:rsidR="0026430C" w:rsidRDefault="0026430C" w:rsidP="0026430C">
      <w:pPr>
        <w:pStyle w:val="Listenabsatz"/>
        <w:numPr>
          <w:ilvl w:val="0"/>
          <w:numId w:val="17"/>
        </w:numPr>
      </w:pPr>
      <w:r>
        <w:t>Purpose: Default Share</w:t>
      </w:r>
    </w:p>
    <w:p w14:paraId="59504672" w14:textId="77777777" w:rsidR="0026430C" w:rsidRDefault="0026430C" w:rsidP="0026430C">
      <w:r>
        <w:t>Die Freigabe ist über das Netzwerk erreichbar:</w:t>
      </w:r>
    </w:p>
    <w:p w14:paraId="1122EA85" w14:textId="49DEEAE2" w:rsidR="0026430C" w:rsidRDefault="0012686A" w:rsidP="0026430C">
      <w:pPr>
        <w:pStyle w:val="Code"/>
      </w:pPr>
      <w:r w:rsidRPr="0012686A">
        <w:t>\\truenas\Jellyfin_Media</w:t>
      </w:r>
    </w:p>
    <w:p w14:paraId="08FCBE88" w14:textId="527AA250" w:rsidR="0012686A" w:rsidRDefault="0012686A" w:rsidP="0012686A">
      <w:pPr>
        <w:pStyle w:val="berschrift3"/>
      </w:pPr>
      <w:bookmarkStart w:id="31" w:name="_Toc223105574"/>
      <w:r>
        <w:t>3.3.3 ACL konfigurieren</w:t>
      </w:r>
      <w:bookmarkEnd w:id="31"/>
      <w:r>
        <w:t xml:space="preserve"> </w:t>
      </w:r>
    </w:p>
    <w:p w14:paraId="00F65E47" w14:textId="1A38F969" w:rsidR="0012686A" w:rsidRDefault="0012686A" w:rsidP="0012686A">
      <w:r>
        <w:t>Die ACL wurde auf Ebene des Datasets konfiguriert</w:t>
      </w:r>
      <w:r w:rsidR="004F6DC6">
        <w:t xml:space="preserve"> und wie folgt berechtigt</w:t>
      </w:r>
      <w:r w:rsidR="00AD7F4C">
        <w:t xml:space="preserve"> (Siehe </w:t>
      </w:r>
      <w:r w:rsidR="00AD7F4C">
        <w:fldChar w:fldCharType="begin"/>
      </w:r>
      <w:r w:rsidR="00AD7F4C">
        <w:instrText xml:space="preserve"> REF _Ref223111729 \h </w:instrText>
      </w:r>
      <w:r w:rsidR="00AD7F4C">
        <w:fldChar w:fldCharType="separate"/>
      </w:r>
      <w:r w:rsidR="00AD7F4C" w:rsidRPr="00AD7F4C">
        <w:rPr>
          <w:color w:val="00507E" w:themeColor="accent1"/>
        </w:rPr>
        <w:t xml:space="preserve">Abbildung </w:t>
      </w:r>
      <w:r w:rsidR="00AD7F4C" w:rsidRPr="00AD7F4C">
        <w:rPr>
          <w:noProof/>
          <w:color w:val="00507E" w:themeColor="accent1"/>
        </w:rPr>
        <w:t>6</w:t>
      </w:r>
      <w:r w:rsidR="00AD7F4C" w:rsidRPr="00AD7F4C">
        <w:rPr>
          <w:color w:val="00507E" w:themeColor="accent1"/>
        </w:rPr>
        <w:t xml:space="preserve"> SMB-Share ACL</w:t>
      </w:r>
      <w:r w:rsidR="00AD7F4C">
        <w:fldChar w:fldCharType="end"/>
      </w:r>
      <w:r w:rsidR="00AD7F4C">
        <w:t>)</w:t>
      </w:r>
      <w:r w:rsidR="004F6DC6">
        <w:t>:</w:t>
      </w:r>
    </w:p>
    <w:p w14:paraId="4523A9C2" w14:textId="77777777" w:rsidR="0012686A" w:rsidRPr="0012686A" w:rsidRDefault="0012686A" w:rsidP="0012686A">
      <w:r w:rsidRPr="0012686A">
        <w:rPr>
          <w:b/>
          <w:bCs/>
        </w:rPr>
        <w:lastRenderedPageBreak/>
        <w:t>Eigentümer:</w:t>
      </w:r>
    </w:p>
    <w:p w14:paraId="1BF03324" w14:textId="1EC57173" w:rsidR="0012686A" w:rsidRDefault="0012686A" w:rsidP="0012686A">
      <w:pPr>
        <w:pStyle w:val="Listenabsatz"/>
        <w:numPr>
          <w:ilvl w:val="0"/>
          <w:numId w:val="20"/>
        </w:numPr>
      </w:pPr>
      <w:proofErr w:type="spellStart"/>
      <w:r>
        <w:t>Owner</w:t>
      </w:r>
      <w:proofErr w:type="spellEnd"/>
      <w:r>
        <w:t xml:space="preserve">: </w:t>
      </w:r>
      <w:r w:rsidR="0063640B">
        <w:t>TH\</w:t>
      </w:r>
      <w:r>
        <w:t>Administrator</w:t>
      </w:r>
    </w:p>
    <w:p w14:paraId="6E150451" w14:textId="07DADC84" w:rsidR="0012686A" w:rsidRDefault="0012686A" w:rsidP="0012686A">
      <w:pPr>
        <w:pStyle w:val="Listenabsatz"/>
        <w:numPr>
          <w:ilvl w:val="0"/>
          <w:numId w:val="20"/>
        </w:numPr>
      </w:pPr>
      <w:proofErr w:type="spellStart"/>
      <w:r>
        <w:t>Owner</w:t>
      </w:r>
      <w:proofErr w:type="spellEnd"/>
      <w:r>
        <w:t>-Gruppe: GG-</w:t>
      </w:r>
      <w:r w:rsidR="0063640B">
        <w:t>LG-</w:t>
      </w:r>
      <w:proofErr w:type="spellStart"/>
      <w:r w:rsidR="0063640B">
        <w:t>TrueNAS</w:t>
      </w:r>
      <w:proofErr w:type="spellEnd"/>
      <w:r>
        <w:t>-Admin</w:t>
      </w:r>
    </w:p>
    <w:p w14:paraId="64AD1F43" w14:textId="5F73B628" w:rsidR="00980E3D" w:rsidRDefault="0012686A" w:rsidP="00980E3D">
      <w:r w:rsidRPr="0012686A">
        <w:rPr>
          <w:b/>
          <w:bCs/>
        </w:rPr>
        <w:t>Berechtigungsgruppen:</w:t>
      </w:r>
    </w:p>
    <w:p w14:paraId="751FF731" w14:textId="68C1E1BA" w:rsidR="00980E3D" w:rsidRDefault="00980E3D" w:rsidP="00980E3D">
      <w:pPr>
        <w:pStyle w:val="Listenabsatz"/>
        <w:numPr>
          <w:ilvl w:val="0"/>
          <w:numId w:val="23"/>
        </w:numPr>
      </w:pPr>
      <w:r>
        <w:t>GG-FSG-</w:t>
      </w:r>
      <w:proofErr w:type="spellStart"/>
      <w:r>
        <w:t>Jellyfin</w:t>
      </w:r>
      <w:proofErr w:type="spellEnd"/>
      <w:r>
        <w:t>-w</w:t>
      </w:r>
    </w:p>
    <w:p w14:paraId="70FD9966" w14:textId="31B17766" w:rsidR="00980E3D" w:rsidRDefault="00980E3D" w:rsidP="00980E3D">
      <w:pPr>
        <w:pStyle w:val="Listenabsatz"/>
        <w:numPr>
          <w:ilvl w:val="1"/>
          <w:numId w:val="23"/>
        </w:numPr>
      </w:pPr>
      <w:r>
        <w:t>Modify / Write</w:t>
      </w:r>
    </w:p>
    <w:p w14:paraId="0D3339DB" w14:textId="500ECB4F" w:rsidR="00980E3D" w:rsidRDefault="00980E3D" w:rsidP="00980E3D">
      <w:pPr>
        <w:pStyle w:val="Listenabsatz"/>
        <w:numPr>
          <w:ilvl w:val="1"/>
          <w:numId w:val="23"/>
        </w:numPr>
      </w:pPr>
      <w:r>
        <w:t>Schreibrechte</w:t>
      </w:r>
    </w:p>
    <w:p w14:paraId="5E02E28F" w14:textId="1818D180" w:rsidR="00980E3D" w:rsidRDefault="00980E3D" w:rsidP="00980E3D">
      <w:pPr>
        <w:pStyle w:val="Listenabsatz"/>
        <w:numPr>
          <w:ilvl w:val="0"/>
          <w:numId w:val="23"/>
        </w:numPr>
      </w:pPr>
      <w:r>
        <w:t>GG-FSG-</w:t>
      </w:r>
      <w:proofErr w:type="spellStart"/>
      <w:r>
        <w:t>Jellyfin</w:t>
      </w:r>
      <w:proofErr w:type="spellEnd"/>
      <w:r>
        <w:t>-r</w:t>
      </w:r>
    </w:p>
    <w:p w14:paraId="0B29CF94" w14:textId="725F4547" w:rsidR="00980E3D" w:rsidRDefault="00980E3D" w:rsidP="00980E3D">
      <w:pPr>
        <w:pStyle w:val="Listenabsatz"/>
        <w:numPr>
          <w:ilvl w:val="1"/>
          <w:numId w:val="23"/>
        </w:numPr>
      </w:pPr>
      <w:r>
        <w:t xml:space="preserve">Read / Execute </w:t>
      </w:r>
    </w:p>
    <w:p w14:paraId="6345B1C8" w14:textId="5ABB4905" w:rsidR="004F6DC6" w:rsidRDefault="00980E3D" w:rsidP="004F6DC6">
      <w:pPr>
        <w:pStyle w:val="Listenabsatz"/>
        <w:numPr>
          <w:ilvl w:val="1"/>
          <w:numId w:val="23"/>
        </w:numPr>
      </w:pPr>
      <w:r>
        <w:t xml:space="preserve">Leserechte </w:t>
      </w:r>
    </w:p>
    <w:p w14:paraId="5DED1B95" w14:textId="255357AF" w:rsidR="004F6DC6" w:rsidRDefault="004F6DC6" w:rsidP="004F6DC6">
      <w:pPr>
        <w:pStyle w:val="berschrift3"/>
      </w:pPr>
      <w:bookmarkStart w:id="32" w:name="_Toc223105575"/>
      <w:r>
        <w:t>3.3.4 Funktions- und Berechtigungstest</w:t>
      </w:r>
      <w:bookmarkEnd w:id="32"/>
      <w:r>
        <w:t xml:space="preserve"> </w:t>
      </w:r>
    </w:p>
    <w:p w14:paraId="26089275" w14:textId="77777777" w:rsidR="004F6DC6" w:rsidRDefault="004F6DC6" w:rsidP="004F6DC6">
      <w:r>
        <w:t>Zur Überprüfung der ACL-Konfiguration wurde ein Funktionstest mit zwei Benutzerkonten durchgeführt:</w:t>
      </w:r>
    </w:p>
    <w:p w14:paraId="5EF98A5C" w14:textId="32B22683" w:rsidR="004F6DC6" w:rsidRPr="007D47C1" w:rsidRDefault="004F6DC6" w:rsidP="004F6DC6">
      <w:pPr>
        <w:pStyle w:val="Listenabsatz"/>
        <w:numPr>
          <w:ilvl w:val="0"/>
          <w:numId w:val="24"/>
        </w:numPr>
        <w:rPr>
          <w:i/>
          <w:iCs/>
        </w:rPr>
      </w:pPr>
      <w:r w:rsidRPr="007D47C1">
        <w:rPr>
          <w:rStyle w:val="Hervorhebung"/>
          <w:b/>
          <w:bCs/>
          <w:i w:val="0"/>
          <w:iCs w:val="0"/>
        </w:rPr>
        <w:t>SVC-</w:t>
      </w:r>
      <w:proofErr w:type="spellStart"/>
      <w:r w:rsidRPr="007D47C1">
        <w:rPr>
          <w:rStyle w:val="Hervorhebung"/>
          <w:b/>
          <w:bCs/>
          <w:i w:val="0"/>
          <w:iCs w:val="0"/>
        </w:rPr>
        <w:t>Jellyfin</w:t>
      </w:r>
      <w:proofErr w:type="spellEnd"/>
      <w:r w:rsidRPr="007D47C1">
        <w:rPr>
          <w:i/>
          <w:iCs/>
        </w:rPr>
        <w:t xml:space="preserve"> → Mitglied von GG-FSG-</w:t>
      </w:r>
      <w:proofErr w:type="spellStart"/>
      <w:r w:rsidRPr="007D47C1">
        <w:rPr>
          <w:i/>
          <w:iCs/>
        </w:rPr>
        <w:t>Jellyfin</w:t>
      </w:r>
      <w:proofErr w:type="spellEnd"/>
      <w:r w:rsidRPr="007D47C1">
        <w:rPr>
          <w:i/>
          <w:iCs/>
        </w:rPr>
        <w:t xml:space="preserve">-w </w:t>
      </w:r>
    </w:p>
    <w:p w14:paraId="6B71F4AC" w14:textId="77777777" w:rsidR="004F6DC6" w:rsidRDefault="004F6DC6" w:rsidP="004F6DC6">
      <w:pPr>
        <w:pStyle w:val="Listenabsatz"/>
        <w:numPr>
          <w:ilvl w:val="0"/>
          <w:numId w:val="24"/>
        </w:numPr>
      </w:pPr>
      <w:proofErr w:type="spellStart"/>
      <w:proofErr w:type="gramStart"/>
      <w:r w:rsidRPr="007D47C1">
        <w:rPr>
          <w:rStyle w:val="Hervorhebung"/>
          <w:b/>
          <w:bCs/>
          <w:i w:val="0"/>
          <w:iCs w:val="0"/>
        </w:rPr>
        <w:t>t.hartl</w:t>
      </w:r>
      <w:proofErr w:type="spellEnd"/>
      <w:proofErr w:type="gramEnd"/>
      <w:r w:rsidRPr="004F6DC6">
        <w:t xml:space="preserve"> →</w:t>
      </w:r>
      <w:r>
        <w:t xml:space="preserve"> Mitglied von GG-FSG-</w:t>
      </w:r>
      <w:proofErr w:type="spellStart"/>
      <w:r>
        <w:t>Jellyfin</w:t>
      </w:r>
      <w:proofErr w:type="spellEnd"/>
      <w:r>
        <w:t xml:space="preserve">-r </w:t>
      </w:r>
    </w:p>
    <w:p w14:paraId="2BCFD7BD" w14:textId="104B6EBF" w:rsidR="004F6DC6" w:rsidRPr="004F6DC6" w:rsidRDefault="004F6DC6" w:rsidP="004F6DC6">
      <w:r w:rsidRPr="004F6DC6">
        <w:rPr>
          <w:b/>
          <w:bCs/>
        </w:rPr>
        <w:t>Ergebnis:</w:t>
      </w:r>
      <w:r>
        <w:rPr>
          <w:b/>
          <w:bCs/>
        </w:rPr>
        <w:br/>
      </w:r>
      <w:r>
        <w:t>Auf beiden Konten wurde der Share erfolgreich in Windows durch die GPO als Netzlaufwerk verbunden.</w:t>
      </w:r>
    </w:p>
    <w:p w14:paraId="009FFE0B" w14:textId="77777777" w:rsidR="004F6DC6" w:rsidRPr="004F6DC6" w:rsidRDefault="004F6DC6" w:rsidP="004F6DC6">
      <w:pPr>
        <w:pStyle w:val="Listenabsatz"/>
        <w:numPr>
          <w:ilvl w:val="0"/>
          <w:numId w:val="25"/>
        </w:numPr>
        <w:rPr>
          <w:b/>
          <w:bCs/>
        </w:rPr>
      </w:pPr>
      <w:r w:rsidRPr="00DA7604">
        <w:rPr>
          <w:b/>
          <w:bCs/>
        </w:rPr>
        <w:t>SVC-</w:t>
      </w:r>
      <w:proofErr w:type="spellStart"/>
      <w:r w:rsidRPr="00DA7604">
        <w:rPr>
          <w:b/>
          <w:bCs/>
        </w:rPr>
        <w:t>Jellyfin</w:t>
      </w:r>
      <w:proofErr w:type="spellEnd"/>
      <w:r>
        <w:t xml:space="preserve"> konnte Dateien erstellen, bearbeiten und löschen.</w:t>
      </w:r>
    </w:p>
    <w:p w14:paraId="4762DA8A" w14:textId="77777777" w:rsidR="004F6DC6" w:rsidRPr="004F6DC6" w:rsidRDefault="004F6DC6" w:rsidP="004F6DC6">
      <w:pPr>
        <w:pStyle w:val="Listenabsatz"/>
        <w:numPr>
          <w:ilvl w:val="0"/>
          <w:numId w:val="25"/>
        </w:numPr>
        <w:rPr>
          <w:b/>
          <w:bCs/>
        </w:rPr>
      </w:pPr>
      <w:proofErr w:type="spellStart"/>
      <w:proofErr w:type="gramStart"/>
      <w:r w:rsidRPr="00DA7604">
        <w:rPr>
          <w:b/>
          <w:bCs/>
        </w:rPr>
        <w:t>t.hartl</w:t>
      </w:r>
      <w:proofErr w:type="spellEnd"/>
      <w:proofErr w:type="gramEnd"/>
      <w:r>
        <w:t xml:space="preserve"> konnte Dateien lesen, jedoch keine Änderungen vornehmen.</w:t>
      </w:r>
    </w:p>
    <w:p w14:paraId="6002A8E6" w14:textId="75D9C12A" w:rsidR="004F6DC6" w:rsidRDefault="004F6DC6" w:rsidP="004F6DC6">
      <w:r>
        <w:t xml:space="preserve">Damit wurde bestätigt das die ACL richtig konfiguriert wurde und die in </w:t>
      </w:r>
      <w:r w:rsidR="0047480E" w:rsidRPr="00DA7604">
        <w:rPr>
          <w:color w:val="00507E" w:themeColor="accent1"/>
        </w:rPr>
        <w:fldChar w:fldCharType="begin"/>
      </w:r>
      <w:r w:rsidR="0047480E" w:rsidRPr="00DA7604">
        <w:rPr>
          <w:color w:val="00507E" w:themeColor="accent1"/>
        </w:rPr>
        <w:instrText xml:space="preserve"> REF _Ref222817598 \h </w:instrText>
      </w:r>
      <w:r w:rsidR="0047480E" w:rsidRPr="00DA7604">
        <w:rPr>
          <w:color w:val="00507E" w:themeColor="accent1"/>
        </w:rPr>
      </w:r>
      <w:r w:rsidR="0047480E" w:rsidRPr="00DA7604">
        <w:rPr>
          <w:color w:val="00507E" w:themeColor="accent1"/>
        </w:rPr>
        <w:fldChar w:fldCharType="separate"/>
      </w:r>
      <w:r w:rsidR="00A25A36" w:rsidRPr="00DA7604">
        <w:rPr>
          <w:color w:val="00507E" w:themeColor="accent1"/>
        </w:rPr>
        <w:t>3.2.3 Gruppenrichtlinie (GPO) für SMB-Share erstellen</w:t>
      </w:r>
      <w:r w:rsidR="0047480E" w:rsidRPr="00DA7604">
        <w:rPr>
          <w:color w:val="00507E" w:themeColor="accent1"/>
        </w:rPr>
        <w:fldChar w:fldCharType="end"/>
      </w:r>
      <w:r w:rsidR="0047480E">
        <w:t xml:space="preserve"> </w:t>
      </w:r>
      <w:r>
        <w:t>erstellte GPO funktioniert</w:t>
      </w:r>
      <w:r w:rsidR="0047480E">
        <w:t>.</w:t>
      </w:r>
    </w:p>
    <w:p w14:paraId="43183D72" w14:textId="5AB52F37" w:rsidR="0047480E" w:rsidRDefault="0047480E" w:rsidP="0047480E">
      <w:pPr>
        <w:pStyle w:val="berschrift2"/>
      </w:pPr>
      <w:bookmarkStart w:id="33" w:name="_Toc223105576"/>
      <w:r>
        <w:t>3.4 Jellyfin installieren</w:t>
      </w:r>
      <w:bookmarkEnd w:id="33"/>
    </w:p>
    <w:p w14:paraId="73E13648" w14:textId="5FF617E4" w:rsidR="005C7558" w:rsidRDefault="005C7558" w:rsidP="005C7558">
      <w:pPr>
        <w:pStyle w:val="berschrift3"/>
      </w:pPr>
      <w:bookmarkStart w:id="34" w:name="_Toc223105577"/>
      <w:r>
        <w:t>3.4.1 Linux vorbereiten</w:t>
      </w:r>
      <w:bookmarkEnd w:id="34"/>
    </w:p>
    <w:p w14:paraId="4CE43377" w14:textId="5834C150" w:rsidR="005C7558" w:rsidRPr="0063640B" w:rsidRDefault="005C7558" w:rsidP="005C7558">
      <w:r>
        <w:t>Vor der weiteren Einrichtung wurden die für den Betrieb des Medienservers erforderlichen Pakete installiert.</w:t>
      </w:r>
      <w:r w:rsidR="0063640B">
        <w:br/>
      </w:r>
      <w:r w:rsidRPr="005C7558">
        <w:rPr>
          <w:b/>
          <w:bCs/>
        </w:rPr>
        <w:t>Installierte Pakete und Zweck</w:t>
      </w:r>
    </w:p>
    <w:p w14:paraId="02D625BD" w14:textId="77777777" w:rsidR="005C7558" w:rsidRPr="005C7558" w:rsidRDefault="005C7558" w:rsidP="005C7558">
      <w:pPr>
        <w:pStyle w:val="Listenabsatz"/>
        <w:numPr>
          <w:ilvl w:val="0"/>
          <w:numId w:val="27"/>
        </w:numPr>
        <w:rPr>
          <w:b/>
          <w:bCs/>
        </w:rPr>
      </w:pPr>
      <w:proofErr w:type="spellStart"/>
      <w:r w:rsidRPr="005C7558">
        <w:rPr>
          <w:b/>
          <w:bCs/>
        </w:rPr>
        <w:t>curl</w:t>
      </w:r>
      <w:proofErr w:type="spellEnd"/>
    </w:p>
    <w:p w14:paraId="7A7DD1A7" w14:textId="77777777" w:rsidR="005C7558" w:rsidRPr="005C7558" w:rsidRDefault="005C7558" w:rsidP="005C7558">
      <w:pPr>
        <w:pStyle w:val="Listenabsatz"/>
        <w:numPr>
          <w:ilvl w:val="1"/>
          <w:numId w:val="27"/>
        </w:numPr>
        <w:rPr>
          <w:b/>
          <w:bCs/>
        </w:rPr>
      </w:pPr>
      <w:r>
        <w:t xml:space="preserve"> Herunterladen externer Installationsskripte (</w:t>
      </w:r>
      <w:proofErr w:type="spellStart"/>
      <w:r>
        <w:t>Jellyfin</w:t>
      </w:r>
      <w:proofErr w:type="spellEnd"/>
      <w:r>
        <w:t>-Repository)</w:t>
      </w:r>
    </w:p>
    <w:p w14:paraId="554BEDFB" w14:textId="526C95D1" w:rsidR="005C7558" w:rsidRPr="005C7558" w:rsidRDefault="005C7558" w:rsidP="005C7558">
      <w:pPr>
        <w:pStyle w:val="Listenabsatz"/>
        <w:numPr>
          <w:ilvl w:val="0"/>
          <w:numId w:val="27"/>
        </w:numPr>
        <w:rPr>
          <w:b/>
          <w:bCs/>
        </w:rPr>
      </w:pPr>
      <w:proofErr w:type="spellStart"/>
      <w:r w:rsidRPr="005C7558">
        <w:rPr>
          <w:b/>
          <w:bCs/>
        </w:rPr>
        <w:t>Gnupg</w:t>
      </w:r>
      <w:proofErr w:type="spellEnd"/>
    </w:p>
    <w:p w14:paraId="46A88C52" w14:textId="77777777" w:rsidR="005C7558" w:rsidRPr="005C7558" w:rsidRDefault="005C7558" w:rsidP="005C7558">
      <w:pPr>
        <w:pStyle w:val="Listenabsatz"/>
        <w:numPr>
          <w:ilvl w:val="1"/>
          <w:numId w:val="27"/>
        </w:numPr>
        <w:rPr>
          <w:b/>
          <w:bCs/>
        </w:rPr>
      </w:pPr>
      <w:r>
        <w:t>Import und Verwaltung von Repository-Signaturschlüsseln</w:t>
      </w:r>
    </w:p>
    <w:p w14:paraId="55FFFA4F" w14:textId="77777777" w:rsidR="005C7558" w:rsidRPr="005C7558" w:rsidRDefault="005C7558" w:rsidP="005C7558">
      <w:pPr>
        <w:pStyle w:val="Listenabsatz"/>
        <w:numPr>
          <w:ilvl w:val="0"/>
          <w:numId w:val="27"/>
        </w:numPr>
        <w:rPr>
          <w:b/>
          <w:bCs/>
        </w:rPr>
      </w:pPr>
      <w:proofErr w:type="spellStart"/>
      <w:r w:rsidRPr="005C7558">
        <w:rPr>
          <w:b/>
          <w:bCs/>
        </w:rPr>
        <w:t>apt</w:t>
      </w:r>
      <w:proofErr w:type="spellEnd"/>
      <w:r w:rsidRPr="005C7558">
        <w:rPr>
          <w:b/>
          <w:bCs/>
        </w:rPr>
        <w:t>-transport-https</w:t>
      </w:r>
    </w:p>
    <w:p w14:paraId="28A1A9BF" w14:textId="77777777" w:rsidR="005C7558" w:rsidRPr="005C7558" w:rsidRDefault="005C7558" w:rsidP="005C7558">
      <w:pPr>
        <w:pStyle w:val="Listenabsatz"/>
        <w:numPr>
          <w:ilvl w:val="1"/>
          <w:numId w:val="27"/>
        </w:numPr>
        <w:rPr>
          <w:b/>
          <w:bCs/>
        </w:rPr>
      </w:pPr>
      <w:r>
        <w:t xml:space="preserve"> Ermöglicht Paketinstallation über HTTPS</w:t>
      </w:r>
    </w:p>
    <w:p w14:paraId="6B4B6D24" w14:textId="77777777" w:rsidR="005C7558" w:rsidRPr="005C7558" w:rsidRDefault="005C7558" w:rsidP="005C7558">
      <w:pPr>
        <w:pStyle w:val="Listenabsatz"/>
        <w:numPr>
          <w:ilvl w:val="0"/>
          <w:numId w:val="27"/>
        </w:numPr>
        <w:rPr>
          <w:b/>
          <w:bCs/>
        </w:rPr>
      </w:pPr>
      <w:proofErr w:type="spellStart"/>
      <w:r w:rsidRPr="005C7558">
        <w:rPr>
          <w:b/>
          <w:bCs/>
        </w:rPr>
        <w:t>ca-certificates</w:t>
      </w:r>
      <w:proofErr w:type="spellEnd"/>
    </w:p>
    <w:p w14:paraId="2C289221" w14:textId="77777777" w:rsidR="005C7558" w:rsidRPr="005C7558" w:rsidRDefault="005C7558" w:rsidP="005C7558">
      <w:pPr>
        <w:pStyle w:val="Listenabsatz"/>
        <w:numPr>
          <w:ilvl w:val="1"/>
          <w:numId w:val="27"/>
        </w:numPr>
        <w:rPr>
          <w:b/>
          <w:bCs/>
        </w:rPr>
      </w:pPr>
      <w:r>
        <w:t>Vertrauenswürdige SSL-Zertifikate für sichere Verbindungen</w:t>
      </w:r>
    </w:p>
    <w:p w14:paraId="368A13D9" w14:textId="77777777" w:rsidR="005C7558" w:rsidRPr="005C7558" w:rsidRDefault="005C7558" w:rsidP="005C7558">
      <w:pPr>
        <w:pStyle w:val="Listenabsatz"/>
        <w:numPr>
          <w:ilvl w:val="0"/>
          <w:numId w:val="27"/>
        </w:numPr>
        <w:rPr>
          <w:b/>
          <w:bCs/>
        </w:rPr>
      </w:pPr>
      <w:r w:rsidRPr="005C7558">
        <w:rPr>
          <w:b/>
          <w:bCs/>
        </w:rPr>
        <w:t>software-</w:t>
      </w:r>
      <w:proofErr w:type="spellStart"/>
      <w:r w:rsidRPr="005C7558">
        <w:rPr>
          <w:b/>
          <w:bCs/>
        </w:rPr>
        <w:t>properties</w:t>
      </w:r>
      <w:proofErr w:type="spellEnd"/>
      <w:r w:rsidRPr="005C7558">
        <w:rPr>
          <w:b/>
          <w:bCs/>
        </w:rPr>
        <w:t>-</w:t>
      </w:r>
      <w:proofErr w:type="spellStart"/>
      <w:r w:rsidRPr="005C7558">
        <w:rPr>
          <w:b/>
          <w:bCs/>
        </w:rPr>
        <w:t>common</w:t>
      </w:r>
      <w:proofErr w:type="spellEnd"/>
    </w:p>
    <w:p w14:paraId="1F7A460F" w14:textId="77777777" w:rsidR="005C7558" w:rsidRPr="005C7558" w:rsidRDefault="005C7558" w:rsidP="005C7558">
      <w:pPr>
        <w:pStyle w:val="Listenabsatz"/>
        <w:numPr>
          <w:ilvl w:val="1"/>
          <w:numId w:val="27"/>
        </w:numPr>
        <w:rPr>
          <w:b/>
          <w:bCs/>
        </w:rPr>
      </w:pPr>
      <w:r>
        <w:t>Verwaltung zusätzlicher Paketquellen</w:t>
      </w:r>
    </w:p>
    <w:p w14:paraId="2A65DD5A" w14:textId="77777777" w:rsidR="005C7558" w:rsidRPr="005C7558" w:rsidRDefault="005C7558" w:rsidP="005C7558">
      <w:pPr>
        <w:pStyle w:val="Listenabsatz"/>
        <w:numPr>
          <w:ilvl w:val="0"/>
          <w:numId w:val="27"/>
        </w:numPr>
        <w:rPr>
          <w:b/>
          <w:bCs/>
        </w:rPr>
      </w:pPr>
      <w:proofErr w:type="spellStart"/>
      <w:r w:rsidRPr="005C7558">
        <w:rPr>
          <w:b/>
          <w:bCs/>
        </w:rPr>
        <w:lastRenderedPageBreak/>
        <w:t>cifs-utils</w:t>
      </w:r>
      <w:proofErr w:type="spellEnd"/>
    </w:p>
    <w:p w14:paraId="3AF2A4C2" w14:textId="23C12B48" w:rsidR="005C7558" w:rsidRPr="005C7558" w:rsidRDefault="005C7558" w:rsidP="005C7558">
      <w:pPr>
        <w:pStyle w:val="Listenabsatz"/>
        <w:numPr>
          <w:ilvl w:val="1"/>
          <w:numId w:val="27"/>
        </w:numPr>
        <w:rPr>
          <w:b/>
          <w:bCs/>
        </w:rPr>
      </w:pPr>
      <w:r>
        <w:t>Einbindung von SMB-</w:t>
      </w:r>
      <w:r w:rsidR="00F170FD">
        <w:t>Shares</w:t>
      </w:r>
      <w:r>
        <w:t xml:space="preserve"> (</w:t>
      </w:r>
      <w:proofErr w:type="spellStart"/>
      <w:r>
        <w:t>TrueNAS</w:t>
      </w:r>
      <w:proofErr w:type="spellEnd"/>
      <w:r>
        <w:t>-Share)</w:t>
      </w:r>
    </w:p>
    <w:p w14:paraId="09A76AAA" w14:textId="695EFCB4" w:rsidR="005C7558" w:rsidRDefault="005C7558" w:rsidP="003F5B78">
      <w:pPr>
        <w:pStyle w:val="Code"/>
        <w:ind w:left="0"/>
      </w:pPr>
      <w:proofErr w:type="spellStart"/>
      <w:r w:rsidRPr="005C7558">
        <w:t>sudo</w:t>
      </w:r>
      <w:proofErr w:type="spellEnd"/>
      <w:r w:rsidRPr="005C7558">
        <w:t xml:space="preserve"> apt install -y curl </w:t>
      </w:r>
      <w:proofErr w:type="spellStart"/>
      <w:r w:rsidRPr="005C7558">
        <w:t>gnupg</w:t>
      </w:r>
      <w:proofErr w:type="spellEnd"/>
      <w:r w:rsidRPr="005C7558">
        <w:t xml:space="preserve"> apt-transport-https ca-certificates software-properties-common </w:t>
      </w:r>
      <w:proofErr w:type="spellStart"/>
      <w:r w:rsidRPr="005C7558">
        <w:t>cifs</w:t>
      </w:r>
      <w:proofErr w:type="spellEnd"/>
      <w:r w:rsidRPr="005C7558">
        <w:t>-utils</w:t>
      </w:r>
    </w:p>
    <w:p w14:paraId="12E0131A" w14:textId="3960FFDF" w:rsidR="0063640B" w:rsidRDefault="005C7558" w:rsidP="000609EA">
      <w:r>
        <w:t xml:space="preserve">Damit ist das System für die Einbindung des Laufwerkshares und die Installation von </w:t>
      </w:r>
      <w:proofErr w:type="spellStart"/>
      <w:r>
        <w:t>Jellyfin</w:t>
      </w:r>
      <w:proofErr w:type="spellEnd"/>
      <w:r>
        <w:t xml:space="preserve"> vorbereitet</w:t>
      </w:r>
      <w:r w:rsidR="000609EA">
        <w:t>.</w:t>
      </w:r>
    </w:p>
    <w:p w14:paraId="568B4EF5" w14:textId="405D6BF3" w:rsidR="000609EA" w:rsidRDefault="0063640B" w:rsidP="0063640B">
      <w:pPr>
        <w:spacing w:after="160"/>
      </w:pPr>
      <w:r>
        <w:br w:type="page"/>
      </w:r>
    </w:p>
    <w:p w14:paraId="5B7152EF" w14:textId="2441E515" w:rsidR="005C7558" w:rsidRDefault="005C7558" w:rsidP="005C7558">
      <w:pPr>
        <w:pStyle w:val="berschrift3"/>
      </w:pPr>
      <w:bookmarkStart w:id="35" w:name="_Toc223105578"/>
      <w:r>
        <w:lastRenderedPageBreak/>
        <w:t>3.4.2 SMB-Share einbinden</w:t>
      </w:r>
      <w:bookmarkEnd w:id="35"/>
    </w:p>
    <w:p w14:paraId="60A5C6A1" w14:textId="1F793E92" w:rsidR="005C7558" w:rsidRDefault="00DA46D6" w:rsidP="00DA46D6">
      <w:r>
        <w:t xml:space="preserve">Damit </w:t>
      </w:r>
      <w:proofErr w:type="spellStart"/>
      <w:r>
        <w:t>Jellyfin</w:t>
      </w:r>
      <w:proofErr w:type="spellEnd"/>
      <w:r>
        <w:t xml:space="preserve"> auf die Mediendateien zugreifen kann, wurde das SMB-Share des </w:t>
      </w:r>
      <w:proofErr w:type="spellStart"/>
      <w:r>
        <w:t>TrueNAS</w:t>
      </w:r>
      <w:proofErr w:type="spellEnd"/>
      <w:r>
        <w:t>-Servers dauerhaft in die VM eingebunden. Hierfür wurde unter /</w:t>
      </w:r>
      <w:proofErr w:type="spellStart"/>
      <w:r>
        <w:t>mnt</w:t>
      </w:r>
      <w:proofErr w:type="spellEnd"/>
      <w:r>
        <w:t>/</w:t>
      </w:r>
      <w:proofErr w:type="spellStart"/>
      <w:r>
        <w:t>media</w:t>
      </w:r>
      <w:proofErr w:type="spellEnd"/>
      <w:r>
        <w:t xml:space="preserve"> ein Ordner als Mount Punkt erstellt. Für die Zugangsdaten des Service-Benutzers (SVC-</w:t>
      </w:r>
      <w:proofErr w:type="spellStart"/>
      <w:r>
        <w:t>Jellyfin</w:t>
      </w:r>
      <w:proofErr w:type="spellEnd"/>
      <w:r>
        <w:t>) wurde eine separate Datei angelegt und mit der Berechtigung 600 versehen, sodass ein Zugriff nur mit Root-Rechten möglich ist. Dadurch sind die Anmeldedaten optimal geschützt. Um sicherzustellen, dass das Share bei jedem Systemstart automatisch eingebunden wird, wurde ein Eintrag in der Datei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ergänzt. </w:t>
      </w:r>
      <w:proofErr w:type="spellStart"/>
      <w:r>
        <w:t>Fstab</w:t>
      </w:r>
      <w:proofErr w:type="spellEnd"/>
      <w:r>
        <w:t xml:space="preserve"> definiert statische Dateisysteme, die beim Bootvorgang automatisch gemountet werden. Nach einem Neustart wurden das automatische Mounten sowie der Dateizugriff erfolgreich getestet.</w:t>
      </w:r>
    </w:p>
    <w:p w14:paraId="16E43D17" w14:textId="16C4E76B" w:rsidR="00DA46D6" w:rsidRDefault="00DA46D6" w:rsidP="00DA46D6">
      <w:pPr>
        <w:pStyle w:val="Code"/>
      </w:pPr>
      <w:r>
        <w:t xml:space="preserve"># </w:t>
      </w:r>
      <w:r w:rsidRPr="00DA46D6">
        <w:rPr>
          <w:lang w:val="de-DE"/>
        </w:rPr>
        <w:t>Mount Punkt</w:t>
      </w:r>
      <w:r>
        <w:t xml:space="preserve"> </w:t>
      </w:r>
      <w:proofErr w:type="spellStart"/>
      <w:r>
        <w:t>erstellen</w:t>
      </w:r>
      <w:proofErr w:type="spell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mnt</w:t>
      </w:r>
      <w:proofErr w:type="spellEnd"/>
      <w:r>
        <w:t>/media</w:t>
      </w:r>
    </w:p>
    <w:p w14:paraId="22A57571" w14:textId="53EFC545" w:rsidR="00DA46D6" w:rsidRDefault="00DA46D6" w:rsidP="00DA46D6">
      <w:pPr>
        <w:pStyle w:val="Code"/>
      </w:pPr>
      <w:r>
        <w:t xml:space="preserve">#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Zugangsdaten</w:t>
      </w:r>
      <w:proofErr w:type="spellEnd"/>
      <w:r>
        <w:t xml:space="preserve"> </w:t>
      </w:r>
      <w:proofErr w:type="spellStart"/>
      <w:r>
        <w:t>erstellen</w:t>
      </w:r>
      <w:proofErr w:type="spellEnd"/>
      <w:r>
        <w:t xml:space="preserve"> und </w:t>
      </w:r>
      <w:proofErr w:type="spellStart"/>
      <w:r>
        <w:t>berechtigen</w:t>
      </w:r>
      <w:proofErr w:type="spellEnd"/>
      <w:r>
        <w:t xml:space="preserve"> </w:t>
      </w:r>
      <w:r>
        <w:br/>
      </w:r>
      <w:proofErr w:type="spellStart"/>
      <w:r>
        <w:t>sudo</w:t>
      </w:r>
      <w:proofErr w:type="spellEnd"/>
      <w:r>
        <w:t xml:space="preserve"> nano /root</w:t>
      </w:r>
      <w:proofErr w:type="gramStart"/>
      <w:r>
        <w:t>/.</w:t>
      </w:r>
      <w:proofErr w:type="spellStart"/>
      <w:r>
        <w:t>smbcredentials</w:t>
      </w:r>
      <w:proofErr w:type="spellEnd"/>
      <w:proofErr w:type="gramEnd"/>
      <w:r>
        <w:br/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600 /root/.</w:t>
      </w:r>
      <w:proofErr w:type="spellStart"/>
      <w:r>
        <w:t>smbcredentials</w:t>
      </w:r>
      <w:proofErr w:type="spellEnd"/>
    </w:p>
    <w:p w14:paraId="376F2FAB" w14:textId="53A26643" w:rsidR="00DA46D6" w:rsidRDefault="00DA46D6" w:rsidP="00932A11">
      <w:pPr>
        <w:pStyle w:val="Code"/>
      </w:pPr>
      <w:r>
        <w:t xml:space="preserve"># </w:t>
      </w:r>
      <w:proofErr w:type="spellStart"/>
      <w:r>
        <w:t>Konfiguration</w:t>
      </w:r>
      <w:proofErr w:type="spellEnd"/>
      <w:r>
        <w:t xml:space="preserve"> in </w:t>
      </w:r>
      <w:proofErr w:type="spellStart"/>
      <w:r>
        <w:t>fstab</w:t>
      </w:r>
      <w:proofErr w:type="spellEnd"/>
      <w:r>
        <w:t xml:space="preserve"> </w:t>
      </w:r>
      <w:proofErr w:type="spellStart"/>
      <w:r>
        <w:t>schreiben</w:t>
      </w:r>
      <w:proofErr w:type="spellEnd"/>
      <w:r>
        <w:t xml:space="preserve"> </w:t>
      </w:r>
      <w:r w:rsidR="00932A11">
        <w:br/>
      </w:r>
      <w:r>
        <w:rPr>
          <w:rStyle w:val="s"/>
        </w:rPr>
        <w:t>echo</w:t>
      </w:r>
      <w:r>
        <w:t xml:space="preserve"> </w:t>
      </w:r>
      <w:r>
        <w:rPr>
          <w:rStyle w:val="r"/>
        </w:rPr>
        <w:t>"//192.168.178.204/</w:t>
      </w:r>
      <w:proofErr w:type="spellStart"/>
      <w:r>
        <w:rPr>
          <w:rStyle w:val="r"/>
        </w:rPr>
        <w:t>Jellyfin_Media</w:t>
      </w:r>
      <w:proofErr w:type="spellEnd"/>
      <w:r>
        <w:rPr>
          <w:rStyle w:val="r"/>
        </w:rPr>
        <w:t xml:space="preserve"> /</w:t>
      </w:r>
      <w:proofErr w:type="spellStart"/>
      <w:r>
        <w:rPr>
          <w:rStyle w:val="r"/>
        </w:rPr>
        <w:t>mnt</w:t>
      </w:r>
      <w:proofErr w:type="spellEnd"/>
      <w:r>
        <w:rPr>
          <w:rStyle w:val="r"/>
        </w:rPr>
        <w:t xml:space="preserve">/media </w:t>
      </w:r>
      <w:proofErr w:type="spellStart"/>
      <w:r>
        <w:rPr>
          <w:rStyle w:val="r"/>
        </w:rPr>
        <w:t>cifs</w:t>
      </w:r>
      <w:proofErr w:type="spellEnd"/>
      <w:r>
        <w:rPr>
          <w:rStyle w:val="r"/>
        </w:rPr>
        <w:t xml:space="preserve"> credentials=/root</w:t>
      </w:r>
      <w:proofErr w:type="gramStart"/>
      <w:r>
        <w:rPr>
          <w:rStyle w:val="r"/>
        </w:rPr>
        <w:t>/.</w:t>
      </w:r>
      <w:proofErr w:type="spellStart"/>
      <w:r>
        <w:rPr>
          <w:rStyle w:val="r"/>
        </w:rPr>
        <w:t>smbcredentials</w:t>
      </w:r>
      <w:proofErr w:type="spellEnd"/>
      <w:proofErr w:type="gramEnd"/>
      <w:r>
        <w:rPr>
          <w:rStyle w:val="r"/>
        </w:rPr>
        <w:t xml:space="preserve"> 0 0"</w:t>
      </w:r>
      <w:r>
        <w:t xml:space="preserve"> | </w:t>
      </w:r>
      <w:proofErr w:type="spellStart"/>
      <w:r>
        <w:rPr>
          <w:rStyle w:val="s"/>
        </w:rPr>
        <w:t>sudo</w:t>
      </w:r>
      <w:proofErr w:type="spellEnd"/>
      <w:r>
        <w:t xml:space="preserve"> </w:t>
      </w:r>
      <w:r>
        <w:rPr>
          <w:rStyle w:val="s"/>
        </w:rPr>
        <w:t>tee</w:t>
      </w:r>
      <w:r>
        <w:t xml:space="preserve"> </w:t>
      </w:r>
      <w:r>
        <w:rPr>
          <w:rStyle w:val="u"/>
        </w:rPr>
        <w:t>-a</w:t>
      </w:r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 xml:space="preserve"> &gt; /dev/null</w:t>
      </w:r>
    </w:p>
    <w:p w14:paraId="6A96C3B8" w14:textId="7FDFAEE2" w:rsidR="003F5B78" w:rsidRDefault="003F5B78" w:rsidP="003F5B78">
      <w:pPr>
        <w:pStyle w:val="Code"/>
      </w:pPr>
      <w:r>
        <w:t xml:space="preserve"># Mount </w:t>
      </w:r>
      <w:proofErr w:type="spellStart"/>
      <w:r>
        <w:t>testen</w:t>
      </w:r>
      <w:proofErr w:type="spellEnd"/>
      <w:r>
        <w:t xml:space="preserve"> </w:t>
      </w:r>
      <w:r>
        <w:br/>
      </w:r>
      <w:proofErr w:type="spellStart"/>
      <w:r>
        <w:t>sudo</w:t>
      </w:r>
      <w:proofErr w:type="spellEnd"/>
      <w:r>
        <w:t xml:space="preserve"> mount -a</w:t>
      </w:r>
    </w:p>
    <w:p w14:paraId="4345205E" w14:textId="1F290B84" w:rsidR="000609EA" w:rsidRDefault="000609EA" w:rsidP="000609EA">
      <w:pPr>
        <w:pStyle w:val="berschrift3"/>
      </w:pPr>
      <w:bookmarkStart w:id="36" w:name="_Toc223105579"/>
      <w:r>
        <w:t>3.4.3 GPU einbinden</w:t>
      </w:r>
      <w:bookmarkEnd w:id="36"/>
      <w:r>
        <w:t xml:space="preserve"> </w:t>
      </w:r>
    </w:p>
    <w:p w14:paraId="04AB9BB3" w14:textId="3BE5B7DE" w:rsidR="000609EA" w:rsidRDefault="000609EA" w:rsidP="000609EA">
      <w:r w:rsidRPr="000609EA">
        <w:t xml:space="preserve">Damit </w:t>
      </w:r>
      <w:proofErr w:type="spellStart"/>
      <w:r w:rsidRPr="000609EA">
        <w:t>Jellyfin</w:t>
      </w:r>
      <w:proofErr w:type="spellEnd"/>
      <w:r w:rsidRPr="000609EA">
        <w:t xml:space="preserve"> Hardware-Decoding für Videos nutzen kann, wurde die NVIDIA-Grafikkarte in der VM eingebunden. Dazu mussten die passenden NVIDIA-Treiber installiert werden. </w:t>
      </w:r>
      <w:r>
        <w:t>Nach der Installation w</w:t>
      </w:r>
      <w:r w:rsidR="00F170FD">
        <w:t>urden</w:t>
      </w:r>
      <w:r>
        <w:t xml:space="preserve"> die Treiber geladen, sodass die VM die GPU erkennt und </w:t>
      </w:r>
      <w:proofErr w:type="spellStart"/>
      <w:r>
        <w:t>Jellyfin</w:t>
      </w:r>
      <w:proofErr w:type="spellEnd"/>
      <w:r>
        <w:t xml:space="preserve"> sie für die Videowiedergabe nutzen kann.</w:t>
      </w:r>
    </w:p>
    <w:p w14:paraId="260E134B" w14:textId="77777777" w:rsidR="000609EA" w:rsidRDefault="000609EA" w:rsidP="000609EA">
      <w:pPr>
        <w:pStyle w:val="Code"/>
      </w:pPr>
      <w:r>
        <w:t># NVIDIA-</w:t>
      </w:r>
      <w:proofErr w:type="spellStart"/>
      <w:r>
        <w:t>Treiber</w:t>
      </w:r>
      <w:proofErr w:type="spellEnd"/>
      <w:r>
        <w:t xml:space="preserve"> </w:t>
      </w:r>
      <w:proofErr w:type="spellStart"/>
      <w:r>
        <w:t>installieren</w:t>
      </w:r>
      <w:proofErr w:type="spellEnd"/>
      <w:r>
        <w:br/>
      </w:r>
      <w:proofErr w:type="spellStart"/>
      <w:r>
        <w:t>sudo</w:t>
      </w:r>
      <w:proofErr w:type="spellEnd"/>
      <w:r>
        <w:t xml:space="preserve"> apt install -y nvidia-driver-535</w:t>
      </w:r>
    </w:p>
    <w:p w14:paraId="4FD290E9" w14:textId="06AD72F7" w:rsidR="000609EA" w:rsidRDefault="000609EA" w:rsidP="000609EA">
      <w:pPr>
        <w:pStyle w:val="Code"/>
      </w:pPr>
      <w:r>
        <w:t xml:space="preserve"># </w:t>
      </w:r>
      <w:proofErr w:type="spellStart"/>
      <w:r>
        <w:t>Treiber</w:t>
      </w:r>
      <w:proofErr w:type="spellEnd"/>
      <w:r>
        <w:t xml:space="preserve"> </w:t>
      </w:r>
      <w:proofErr w:type="spellStart"/>
      <w:r>
        <w:t>prüfen</w:t>
      </w:r>
      <w:proofErr w:type="spellEnd"/>
      <w:r>
        <w:br/>
      </w:r>
      <w:proofErr w:type="spellStart"/>
      <w:r>
        <w:t>nvidia-smi</w:t>
      </w:r>
      <w:proofErr w:type="spellEnd"/>
    </w:p>
    <w:p w14:paraId="47202A33" w14:textId="67741FCE" w:rsidR="000609EA" w:rsidRDefault="000609EA" w:rsidP="000609EA">
      <w:r>
        <w:t xml:space="preserve">Über den Befehl </w:t>
      </w:r>
      <w:proofErr w:type="spellStart"/>
      <w:r w:rsidRPr="000609EA">
        <w:rPr>
          <w:b/>
          <w:bCs/>
        </w:rPr>
        <w:t>nvidia-smi</w:t>
      </w:r>
      <w:proofErr w:type="spellEnd"/>
      <w:r>
        <w:t xml:space="preserve"> wurde abschließend geprüft ob die GPU erkannt wurde. </w:t>
      </w:r>
    </w:p>
    <w:p w14:paraId="6CF522A3" w14:textId="607DA871" w:rsidR="000609EA" w:rsidRDefault="000609EA" w:rsidP="000609EA">
      <w:pPr>
        <w:pStyle w:val="berschrift3"/>
      </w:pPr>
      <w:bookmarkStart w:id="37" w:name="_Toc223105580"/>
      <w:r>
        <w:t xml:space="preserve">3.4.4 </w:t>
      </w:r>
      <w:proofErr w:type="spellStart"/>
      <w:r>
        <w:t>Jellyfin</w:t>
      </w:r>
      <w:proofErr w:type="spellEnd"/>
      <w:r>
        <w:t xml:space="preserve"> installieren</w:t>
      </w:r>
      <w:bookmarkEnd w:id="37"/>
      <w:r>
        <w:t xml:space="preserve"> </w:t>
      </w:r>
    </w:p>
    <w:p w14:paraId="03B94F6F" w14:textId="4CE5DE2E" w:rsidR="000609EA" w:rsidRDefault="00FB6A7F" w:rsidP="000609EA">
      <w:proofErr w:type="spellStart"/>
      <w:r>
        <w:t>Jellyfin</w:t>
      </w:r>
      <w:proofErr w:type="spellEnd"/>
      <w:r>
        <w:t xml:space="preserve"> wurde über das offizielle Installationsskript installiert </w:t>
      </w:r>
      <w:r w:rsidR="000609EA">
        <w:t>Dadurch wurde das Repository eingebunden und die aktuelle stabile Version installiert. Nach der Installation wurde der Dienst automatisch gestartet und für den Systemstart aktiviert.</w:t>
      </w:r>
    </w:p>
    <w:p w14:paraId="298968F9" w14:textId="1F1DC603" w:rsidR="00FB6A7F" w:rsidRDefault="00FB6A7F" w:rsidP="00FB6A7F">
      <w:pPr>
        <w:pStyle w:val="Code"/>
      </w:pPr>
      <w:r w:rsidRPr="00FB6A7F">
        <w:t xml:space="preserve">curl https://repo.jellyfin.org/install-debuntu.sh | </w:t>
      </w:r>
      <w:proofErr w:type="spellStart"/>
      <w:r w:rsidRPr="00FB6A7F">
        <w:t>sudo</w:t>
      </w:r>
      <w:proofErr w:type="spellEnd"/>
      <w:r w:rsidRPr="00FB6A7F">
        <w:t xml:space="preserve"> bash</w:t>
      </w:r>
    </w:p>
    <w:p w14:paraId="3B50264D" w14:textId="77777777" w:rsidR="0063640B" w:rsidRDefault="00D00305" w:rsidP="00764EBB">
      <w:pPr>
        <w:pStyle w:val="berschrift2"/>
      </w:pPr>
      <w:bookmarkStart w:id="38" w:name="_Toc223105581"/>
      <w:r>
        <w:t>3.5 Jellyfin Konfigurieren</w:t>
      </w:r>
      <w:bookmarkEnd w:id="38"/>
    </w:p>
    <w:p w14:paraId="7BC4A79C" w14:textId="121FF3EC" w:rsidR="00D00305" w:rsidRPr="0063640B" w:rsidRDefault="00D00305" w:rsidP="0063640B">
      <w:pPr>
        <w:pStyle w:val="KeinLeerraum"/>
      </w:pPr>
      <w:r w:rsidRPr="0063640B">
        <w:t xml:space="preserve">Nach erfolgreicher Installation wurde das Webinterface von </w:t>
      </w:r>
      <w:proofErr w:type="spellStart"/>
      <w:r w:rsidRPr="0063640B">
        <w:t>Jellyfin</w:t>
      </w:r>
      <w:proofErr w:type="spellEnd"/>
      <w:r w:rsidRPr="0063640B">
        <w:t xml:space="preserve"> über den Browser mit folgender Adresse aufgerufen:</w:t>
      </w:r>
    </w:p>
    <w:p w14:paraId="68BACE0F" w14:textId="2BC691C3" w:rsidR="00D00305" w:rsidRDefault="00D00305" w:rsidP="00D00305">
      <w:pPr>
        <w:pStyle w:val="Code"/>
      </w:pPr>
      <w:r w:rsidRPr="00D00305">
        <w:t>http://192.168.178.208:8096</w:t>
      </w:r>
    </w:p>
    <w:p w14:paraId="3E7F0F78" w14:textId="65367156" w:rsidR="00D00305" w:rsidRDefault="00D00305" w:rsidP="00D00305">
      <w:pPr>
        <w:pStyle w:val="berschrift3"/>
      </w:pPr>
      <w:bookmarkStart w:id="39" w:name="_Toc223105582"/>
      <w:r>
        <w:lastRenderedPageBreak/>
        <w:t>3.5.1 Grundkonfiguration</w:t>
      </w:r>
      <w:bookmarkEnd w:id="39"/>
      <w:r>
        <w:t xml:space="preserve"> </w:t>
      </w:r>
    </w:p>
    <w:p w14:paraId="0FB85D8D" w14:textId="558CD417" w:rsidR="00D00305" w:rsidRDefault="00D00305" w:rsidP="00D00305">
      <w:r>
        <w:t xml:space="preserve">Beim ersten Aufruf der Seite wurde der Einrichtungsassistent gestartet und durchgearbeitet. </w:t>
      </w:r>
      <w:r>
        <w:br/>
        <w:t>Dabei wurden folgendes durchgeführt:</w:t>
      </w:r>
    </w:p>
    <w:p w14:paraId="16B16BC5" w14:textId="1AE621EA" w:rsidR="00D00305" w:rsidRDefault="00D00305" w:rsidP="00D00305">
      <w:pPr>
        <w:pStyle w:val="Listenabsatz"/>
        <w:numPr>
          <w:ilvl w:val="0"/>
          <w:numId w:val="28"/>
        </w:numPr>
      </w:pPr>
      <w:r>
        <w:t>Name des Servers gesetzt (JellyfinSRV1)</w:t>
      </w:r>
    </w:p>
    <w:p w14:paraId="0DA630CF" w14:textId="022BD433" w:rsidR="00D00305" w:rsidRDefault="00D00305" w:rsidP="00D00305">
      <w:pPr>
        <w:pStyle w:val="Listenabsatz"/>
        <w:numPr>
          <w:ilvl w:val="0"/>
          <w:numId w:val="28"/>
        </w:numPr>
      </w:pPr>
      <w:r>
        <w:t xml:space="preserve">Systemsprache festgelegt </w:t>
      </w:r>
    </w:p>
    <w:p w14:paraId="66785063" w14:textId="651B4DCD" w:rsidR="00D00305" w:rsidRDefault="00D00305" w:rsidP="00D00305">
      <w:pPr>
        <w:pStyle w:val="Listenabsatz"/>
        <w:numPr>
          <w:ilvl w:val="0"/>
          <w:numId w:val="28"/>
        </w:numPr>
      </w:pPr>
      <w:r>
        <w:t xml:space="preserve">Admin-Konto erstellt </w:t>
      </w:r>
    </w:p>
    <w:p w14:paraId="63848E4F" w14:textId="398C2D59" w:rsidR="00D00305" w:rsidRDefault="00764EBB" w:rsidP="00D00305">
      <w:pPr>
        <w:pStyle w:val="Listenabsatz"/>
        <w:numPr>
          <w:ilvl w:val="0"/>
          <w:numId w:val="28"/>
        </w:numPr>
      </w:pPr>
      <w:r>
        <w:t xml:space="preserve">Metadatensprache gesetzt </w:t>
      </w:r>
    </w:p>
    <w:p w14:paraId="78C0E093" w14:textId="77777777" w:rsidR="001A0632" w:rsidRDefault="00146BD9" w:rsidP="00146BD9">
      <w:r>
        <w:t>Nach Abschluss des Assistenten stand das Administrationsdashboard zur Verfügung.</w:t>
      </w:r>
    </w:p>
    <w:p w14:paraId="0EB5366D" w14:textId="37D0D5E2" w:rsidR="001A0632" w:rsidRDefault="001A0632" w:rsidP="00146BD9">
      <w:proofErr w:type="spellStart"/>
      <w:r>
        <w:t>Dannach</w:t>
      </w:r>
      <w:proofErr w:type="spellEnd"/>
      <w:r>
        <w:t xml:space="preserve"> wurde unter </w:t>
      </w:r>
      <w:r w:rsidRPr="00502EDD">
        <w:rPr>
          <w:b/>
          <w:bCs/>
        </w:rPr>
        <w:t>Dashboard → Wiedergabe → Transkodierung</w:t>
      </w:r>
      <w:r>
        <w:t xml:space="preserve"> die hardwarebeschleunigte Transkodierung aktiviert</w:t>
      </w:r>
      <w:r w:rsidR="006B34F8">
        <w:t xml:space="preserve"> wie in </w:t>
      </w:r>
      <w:r w:rsidR="00717CB9" w:rsidRPr="00717CB9">
        <w:rPr>
          <w:color w:val="00507E" w:themeColor="accent1"/>
        </w:rPr>
        <w:fldChar w:fldCharType="begin"/>
      </w:r>
      <w:r w:rsidR="00717CB9" w:rsidRPr="00717CB9">
        <w:rPr>
          <w:color w:val="00507E" w:themeColor="accent1"/>
        </w:rPr>
        <w:instrText xml:space="preserve"> REF _Ref223113417 \h </w:instrText>
      </w:r>
      <w:r w:rsidR="00717CB9" w:rsidRPr="00717CB9">
        <w:rPr>
          <w:color w:val="00507E" w:themeColor="accent1"/>
        </w:rPr>
      </w:r>
      <w:r w:rsidR="00717CB9" w:rsidRPr="00717CB9">
        <w:rPr>
          <w:color w:val="00507E" w:themeColor="accent1"/>
        </w:rPr>
        <w:fldChar w:fldCharType="separate"/>
      </w:r>
      <w:r w:rsidR="00717CB9" w:rsidRPr="00717CB9">
        <w:rPr>
          <w:color w:val="00507E" w:themeColor="accent1"/>
        </w:rPr>
        <w:t xml:space="preserve">Abbildung </w:t>
      </w:r>
      <w:r w:rsidR="00717CB9" w:rsidRPr="00717CB9">
        <w:rPr>
          <w:noProof/>
          <w:color w:val="00507E" w:themeColor="accent1"/>
        </w:rPr>
        <w:t>7</w:t>
      </w:r>
      <w:r w:rsidR="00717CB9" w:rsidRPr="00717CB9">
        <w:rPr>
          <w:color w:val="00507E" w:themeColor="accent1"/>
        </w:rPr>
        <w:t xml:space="preserve"> Transkodierungsein</w:t>
      </w:r>
      <w:r w:rsidR="00717CB9" w:rsidRPr="00717CB9">
        <w:rPr>
          <w:color w:val="00507E" w:themeColor="accent1"/>
        </w:rPr>
        <w:t>s</w:t>
      </w:r>
      <w:r w:rsidR="00717CB9" w:rsidRPr="00717CB9">
        <w:rPr>
          <w:color w:val="00507E" w:themeColor="accent1"/>
        </w:rPr>
        <w:t>tellungen</w:t>
      </w:r>
      <w:r w:rsidR="00717CB9" w:rsidRPr="00717CB9">
        <w:rPr>
          <w:color w:val="00507E" w:themeColor="accent1"/>
        </w:rPr>
        <w:fldChar w:fldCharType="end"/>
      </w:r>
      <w:r w:rsidR="00717CB9">
        <w:rPr>
          <w:color w:val="00507E" w:themeColor="accent1"/>
        </w:rPr>
        <w:t xml:space="preserve"> </w:t>
      </w:r>
      <w:r w:rsidR="00717CB9">
        <w:t>zu sehen</w:t>
      </w:r>
      <w:r>
        <w:t>.</w:t>
      </w:r>
      <w:r>
        <w:br/>
        <w:t xml:space="preserve">Hierbei wurde </w:t>
      </w:r>
      <w:r w:rsidRPr="00316AC1">
        <w:rPr>
          <w:b/>
          <w:bCs/>
        </w:rPr>
        <w:t>NVIDIA NVENC</w:t>
      </w:r>
      <w:r>
        <w:t xml:space="preserve"> als Hardware-Encoder ausgewählt, sodass Videoinhalte bei Bedarf GPU-gestützt transkodiert werden. Dadurch wird die CPU entlastet und insbesondere bei hochauflösenden Inhalten eine bessere Performance erzielt.</w:t>
      </w:r>
    </w:p>
    <w:p w14:paraId="17730B71" w14:textId="01393887" w:rsidR="00146BD9" w:rsidRDefault="00146BD9" w:rsidP="00146BD9">
      <w:pPr>
        <w:pStyle w:val="berschrift3"/>
      </w:pPr>
      <w:bookmarkStart w:id="40" w:name="_Toc223105583"/>
      <w:r>
        <w:t>3.5.2 Medienbibliotheken erstellen</w:t>
      </w:r>
      <w:r w:rsidR="005056B9">
        <w:t xml:space="preserve"> und Datenübernahme</w:t>
      </w:r>
      <w:bookmarkEnd w:id="40"/>
    </w:p>
    <w:p w14:paraId="592651C4" w14:textId="05F80DDF" w:rsidR="005470BC" w:rsidRDefault="005470BC" w:rsidP="005470BC">
      <w:r>
        <w:t>Vor der Einrichtung der Bibliotheken wurden die bestehenden Mediendateien vom bisherigen Speicherort in das neue Verzeichnis auf dem SMB-Share (\\TrueNASSRV1\</w:t>
      </w:r>
      <w:proofErr w:type="spellStart"/>
      <w:r>
        <w:t>Jellyfin_Media</w:t>
      </w:r>
      <w:proofErr w:type="spellEnd"/>
      <w:r>
        <w:t>) migriert.</w:t>
      </w:r>
      <w:r>
        <w:br/>
        <w:t>Dabei erfolgte eine saubere Trennung in die Ordner:</w:t>
      </w:r>
    </w:p>
    <w:p w14:paraId="78E2FE6C" w14:textId="20AE36DC" w:rsidR="005470BC" w:rsidRDefault="005470BC" w:rsidP="005470BC">
      <w:pPr>
        <w:pStyle w:val="Code"/>
      </w:pPr>
      <w:r w:rsidRPr="005470BC">
        <w:t>\\TrueNASSRV1\Jellyfin_Media\Filme</w:t>
      </w:r>
    </w:p>
    <w:p w14:paraId="5A43272F" w14:textId="79734D95" w:rsidR="005470BC" w:rsidRDefault="005470BC" w:rsidP="005470BC">
      <w:pPr>
        <w:pStyle w:val="Code"/>
      </w:pPr>
      <w:r w:rsidRPr="005470BC">
        <w:t>\\TrueNASSRV1\Jellyfin_Media\</w:t>
      </w:r>
      <w:r>
        <w:t>Serien</w:t>
      </w:r>
    </w:p>
    <w:p w14:paraId="37C6D384" w14:textId="22E8CB0D" w:rsidR="005056B9" w:rsidRDefault="005470BC" w:rsidP="005056B9">
      <w:r>
        <w:t xml:space="preserve">Nach erfolgreicher </w:t>
      </w:r>
      <w:r w:rsidR="005056B9">
        <w:t>Datenübernahme</w:t>
      </w:r>
      <w:r>
        <w:t xml:space="preserve"> wurden im </w:t>
      </w:r>
      <w:proofErr w:type="spellStart"/>
      <w:r>
        <w:t>Jellyfin</w:t>
      </w:r>
      <w:proofErr w:type="spellEnd"/>
      <w:r>
        <w:t>-Dashboard zwei Bibliotheken erstellt:</w:t>
      </w:r>
    </w:p>
    <w:p w14:paraId="1FA69952" w14:textId="77777777" w:rsidR="005056B9" w:rsidRDefault="005470BC" w:rsidP="005470BC">
      <w:pPr>
        <w:pStyle w:val="Listenabsatz"/>
        <w:numPr>
          <w:ilvl w:val="0"/>
          <w:numId w:val="30"/>
        </w:numPr>
      </w:pPr>
      <w:r>
        <w:t>Filme mit dem Pfad /</w:t>
      </w:r>
      <w:proofErr w:type="spellStart"/>
      <w:r>
        <w:t>mnt</w:t>
      </w:r>
      <w:proofErr w:type="spellEnd"/>
      <w:r>
        <w:t>/</w:t>
      </w:r>
      <w:proofErr w:type="spellStart"/>
      <w:r>
        <w:t>media</w:t>
      </w:r>
      <w:proofErr w:type="spellEnd"/>
      <w:r>
        <w:t>/Filme</w:t>
      </w:r>
    </w:p>
    <w:p w14:paraId="22D985E9" w14:textId="77777777" w:rsidR="005056B9" w:rsidRDefault="005470BC" w:rsidP="005470BC">
      <w:pPr>
        <w:pStyle w:val="Listenabsatz"/>
        <w:numPr>
          <w:ilvl w:val="0"/>
          <w:numId w:val="30"/>
        </w:numPr>
      </w:pPr>
      <w:r>
        <w:t>Serien mit dem Pfad /</w:t>
      </w:r>
      <w:proofErr w:type="spellStart"/>
      <w:r>
        <w:t>mnt</w:t>
      </w:r>
      <w:proofErr w:type="spellEnd"/>
      <w:r>
        <w:t>/</w:t>
      </w:r>
      <w:proofErr w:type="spellStart"/>
      <w:r>
        <w:t>media</w:t>
      </w:r>
      <w:proofErr w:type="spellEnd"/>
      <w:r>
        <w:t>/Serien</w:t>
      </w:r>
    </w:p>
    <w:p w14:paraId="0B7412C9" w14:textId="77777777" w:rsidR="00302720" w:rsidRDefault="005470BC" w:rsidP="00302720">
      <w:r>
        <w:t xml:space="preserve">Anschließend wurde ein Bibliotheksscan durchgeführt, wodurch die Medien erkannt und automatisch mit Metadaten </w:t>
      </w:r>
      <w:r w:rsidR="005056B9">
        <w:t xml:space="preserve">(Titel, Beschreibung, Erscheinungsjahr, etc.) </w:t>
      </w:r>
      <w:r>
        <w:t>ergänzt wurden.</w:t>
      </w:r>
    </w:p>
    <w:p w14:paraId="47C43A7B" w14:textId="287708C5" w:rsidR="005056B9" w:rsidRDefault="005056B9" w:rsidP="005056B9">
      <w:pPr>
        <w:pStyle w:val="berschrift3"/>
      </w:pPr>
      <w:bookmarkStart w:id="41" w:name="_Toc223105584"/>
      <w:r>
        <w:t>3.5.3 LDAP-Anbindung Konfigurieren</w:t>
      </w:r>
      <w:bookmarkEnd w:id="41"/>
      <w:r>
        <w:t xml:space="preserve"> </w:t>
      </w:r>
    </w:p>
    <w:p w14:paraId="2DD1FD93" w14:textId="1CC77A94" w:rsidR="00087323" w:rsidRDefault="00087323" w:rsidP="00087323">
      <w:r>
        <w:t xml:space="preserve">Zur zentralen Benutzerverwaltung wurde </w:t>
      </w:r>
      <w:proofErr w:type="spellStart"/>
      <w:r>
        <w:t>Jellyfin</w:t>
      </w:r>
      <w:proofErr w:type="spellEnd"/>
      <w:r>
        <w:t xml:space="preserve"> an das bestehende </w:t>
      </w:r>
      <w:proofErr w:type="spellStart"/>
      <w:r>
        <w:t>Active</w:t>
      </w:r>
      <w:proofErr w:type="spellEnd"/>
      <w:r>
        <w:t xml:space="preserve"> Directory angebunden.</w:t>
      </w:r>
      <w:r w:rsidR="00721181">
        <w:br/>
      </w:r>
      <w:r>
        <w:t>Hierfür wurde das offizielle LDAP-Plugin installiert und aktiviert.</w:t>
      </w:r>
      <w:r w:rsidR="00721181">
        <w:t xml:space="preserve"> </w:t>
      </w:r>
      <w:r>
        <w:t xml:space="preserve">Anschließend wurde unter </w:t>
      </w:r>
      <w:r w:rsidRPr="00502EDD">
        <w:rPr>
          <w:b/>
          <w:bCs/>
        </w:rPr>
        <w:t>Dashboard → Plugins → LDAP</w:t>
      </w:r>
      <w:r w:rsidR="00721181" w:rsidRPr="00502EDD">
        <w:rPr>
          <w:b/>
          <w:bCs/>
        </w:rPr>
        <w:t>-Auth</w:t>
      </w:r>
      <w:r>
        <w:t xml:space="preserve"> die Verbindung zum Domänencontroller konfiguriert</w:t>
      </w:r>
      <w:r w:rsidR="00302720">
        <w:t xml:space="preserve"> wie in </w:t>
      </w:r>
      <w:r w:rsidR="00302720" w:rsidRPr="00302720">
        <w:rPr>
          <w:color w:val="00507E" w:themeColor="accent1"/>
        </w:rPr>
        <w:fldChar w:fldCharType="begin"/>
      </w:r>
      <w:r w:rsidR="00302720" w:rsidRPr="00302720">
        <w:rPr>
          <w:color w:val="00507E" w:themeColor="accent1"/>
        </w:rPr>
        <w:instrText xml:space="preserve"> REF _Ref223111825 \h </w:instrText>
      </w:r>
      <w:r w:rsidR="00302720" w:rsidRPr="00302720">
        <w:rPr>
          <w:color w:val="00507E" w:themeColor="accent1"/>
        </w:rPr>
      </w:r>
      <w:r w:rsidR="00302720" w:rsidRPr="00302720">
        <w:rPr>
          <w:color w:val="00507E" w:themeColor="accent1"/>
        </w:rPr>
        <w:fldChar w:fldCharType="separate"/>
      </w:r>
      <w:r w:rsidR="00302720" w:rsidRPr="00302720">
        <w:rPr>
          <w:color w:val="00507E" w:themeColor="accent1"/>
        </w:rPr>
        <w:t xml:space="preserve">Abbildung </w:t>
      </w:r>
      <w:r w:rsidR="00DA7604">
        <w:rPr>
          <w:noProof/>
          <w:color w:val="00507E" w:themeColor="accent1"/>
        </w:rPr>
        <w:t>8</w:t>
      </w:r>
      <w:r w:rsidR="00302720" w:rsidRPr="00302720">
        <w:rPr>
          <w:color w:val="00507E" w:themeColor="accent1"/>
        </w:rPr>
        <w:t xml:space="preserve"> LDAP-Einstellungen</w:t>
      </w:r>
      <w:r w:rsidR="00302720" w:rsidRPr="00302720">
        <w:rPr>
          <w:color w:val="00507E" w:themeColor="accent1"/>
        </w:rPr>
        <w:fldChar w:fldCharType="end"/>
      </w:r>
      <w:r w:rsidR="00302720">
        <w:t xml:space="preserve"> zu sehen ist</w:t>
      </w:r>
      <w:r>
        <w:t>.</w:t>
      </w:r>
      <w:r>
        <w:br/>
        <w:t>Dabei wurden folgende Parameter hinterlegt:</w:t>
      </w:r>
    </w:p>
    <w:p w14:paraId="52BCF553" w14:textId="77777777" w:rsidR="00087323" w:rsidRDefault="00087323" w:rsidP="00087323">
      <w:pPr>
        <w:pStyle w:val="Listenabsatz"/>
        <w:numPr>
          <w:ilvl w:val="0"/>
          <w:numId w:val="31"/>
        </w:numPr>
      </w:pPr>
      <w:r>
        <w:t>LDAP-Server: 192.168.178.2</w:t>
      </w:r>
    </w:p>
    <w:p w14:paraId="473BDED8" w14:textId="77777777" w:rsidR="00087323" w:rsidRDefault="00087323" w:rsidP="00087323">
      <w:pPr>
        <w:pStyle w:val="Listenabsatz"/>
        <w:numPr>
          <w:ilvl w:val="0"/>
          <w:numId w:val="31"/>
        </w:numPr>
      </w:pPr>
      <w:r>
        <w:t>Port: 389</w:t>
      </w:r>
    </w:p>
    <w:p w14:paraId="14E01E1C" w14:textId="2D74D9EC" w:rsidR="00087323" w:rsidRDefault="00087323" w:rsidP="00087323">
      <w:pPr>
        <w:pStyle w:val="Listenabsatz"/>
        <w:numPr>
          <w:ilvl w:val="0"/>
          <w:numId w:val="31"/>
        </w:numPr>
      </w:pPr>
      <w:r>
        <w:t xml:space="preserve">Bind User: </w:t>
      </w:r>
      <w:r w:rsidRPr="00087323">
        <w:t>svc-jellyfin@th.thomashartl.de</w:t>
      </w:r>
    </w:p>
    <w:p w14:paraId="700FD74E" w14:textId="77777777" w:rsidR="00087323" w:rsidRDefault="00087323" w:rsidP="00C3717E">
      <w:pPr>
        <w:pStyle w:val="Listenabsatz"/>
        <w:numPr>
          <w:ilvl w:val="0"/>
          <w:numId w:val="31"/>
        </w:numPr>
      </w:pPr>
      <w:r w:rsidRPr="00087323">
        <w:t xml:space="preserve">Base DN </w:t>
      </w:r>
      <w:proofErr w:type="spellStart"/>
      <w:r w:rsidRPr="00087323">
        <w:t>for</w:t>
      </w:r>
      <w:proofErr w:type="spellEnd"/>
      <w:r w:rsidRPr="00087323">
        <w:t xml:space="preserve"> </w:t>
      </w:r>
      <w:proofErr w:type="spellStart"/>
      <w:r w:rsidRPr="00087323">
        <w:t>searches</w:t>
      </w:r>
      <w:proofErr w:type="spellEnd"/>
      <w:r w:rsidRPr="00087323">
        <w:t>:</w:t>
      </w:r>
      <w:r>
        <w:t xml:space="preserve"> </w:t>
      </w:r>
      <w:r w:rsidRPr="00087323">
        <w:t>OU=</w:t>
      </w:r>
      <w:proofErr w:type="spellStart"/>
      <w:proofErr w:type="gramStart"/>
      <w:r w:rsidRPr="00087323">
        <w:t>Hartl,DC</w:t>
      </w:r>
      <w:proofErr w:type="spellEnd"/>
      <w:proofErr w:type="gramEnd"/>
      <w:r w:rsidRPr="00087323">
        <w:t>=</w:t>
      </w:r>
      <w:proofErr w:type="spellStart"/>
      <w:r w:rsidRPr="00087323">
        <w:t>th,DC</w:t>
      </w:r>
      <w:proofErr w:type="spellEnd"/>
      <w:r w:rsidRPr="00087323">
        <w:t>=</w:t>
      </w:r>
      <w:proofErr w:type="spellStart"/>
      <w:r w:rsidRPr="00087323">
        <w:t>thomashartl,DC</w:t>
      </w:r>
      <w:proofErr w:type="spellEnd"/>
      <w:r w:rsidRPr="00087323">
        <w:t>=de</w:t>
      </w:r>
    </w:p>
    <w:p w14:paraId="28D04A29" w14:textId="77777777" w:rsidR="00502EDD" w:rsidRDefault="00087323" w:rsidP="00087323">
      <w:r>
        <w:lastRenderedPageBreak/>
        <w:t>Nach erfolgreichem Verbindungstest wurde die LDAP-Authentifizierung aktiviert.</w:t>
      </w:r>
      <w:r>
        <w:br/>
        <w:t>Zusätzlich wurden folgende Einstellungen vorgenommen:</w:t>
      </w:r>
    </w:p>
    <w:p w14:paraId="068BCD17" w14:textId="4340D24A" w:rsidR="00087323" w:rsidRDefault="00087323" w:rsidP="00087323">
      <w:r>
        <w:t>Automatische Benutzererstellung aktiviert</w:t>
      </w:r>
      <w:r>
        <w:br/>
        <w:t xml:space="preserve">Benutzer werden bei der ersten Anmeldung automatisch in </w:t>
      </w:r>
      <w:proofErr w:type="spellStart"/>
      <w:r>
        <w:t>Jellyfin</w:t>
      </w:r>
      <w:proofErr w:type="spellEnd"/>
      <w:r>
        <w:t xml:space="preserve"> angelegt.</w:t>
      </w:r>
    </w:p>
    <w:p w14:paraId="6F7D7D00" w14:textId="6A144F00" w:rsidR="00087323" w:rsidRDefault="00087323" w:rsidP="00087323">
      <w:r>
        <w:t>Gruppenfilter definiert</w:t>
      </w:r>
      <w:r>
        <w:br/>
        <w:t xml:space="preserve">Der Zugriff wurde auf bestimmte </w:t>
      </w:r>
      <w:proofErr w:type="spellStart"/>
      <w:r>
        <w:t>Active</w:t>
      </w:r>
      <w:proofErr w:type="spellEnd"/>
      <w:r>
        <w:t>-Directory-Gruppen eingeschränkt. Nur Mitglieder dieser Gruppen können sich anmelden.</w:t>
      </w:r>
      <w:r w:rsidR="00345871">
        <w:t xml:space="preserve"> Zudem wurde noch ein Filter für Admin-Benutzer gesetzt.</w:t>
      </w:r>
    </w:p>
    <w:p w14:paraId="124FAEE4" w14:textId="2CE67422" w:rsidR="00345871" w:rsidRDefault="00345871" w:rsidP="00345871">
      <w:pPr>
        <w:pStyle w:val="Code"/>
      </w:pPr>
      <w:proofErr w:type="spellStart"/>
      <w:r>
        <w:t>Normale</w:t>
      </w:r>
      <w:proofErr w:type="spellEnd"/>
      <w:r>
        <w:t xml:space="preserve"> </w:t>
      </w:r>
      <w:proofErr w:type="spellStart"/>
      <w:r>
        <w:t>Benutzer</w:t>
      </w:r>
      <w:proofErr w:type="spellEnd"/>
      <w:r>
        <w:t xml:space="preserve">: </w:t>
      </w:r>
      <w:r>
        <w:br/>
      </w:r>
      <w:r w:rsidRPr="00345871">
        <w:t>(memberOf:1.2.840.113556.1.4.</w:t>
      </w:r>
      <w:proofErr w:type="gramStart"/>
      <w:r w:rsidRPr="00345871">
        <w:t>1941:=</w:t>
      </w:r>
      <w:proofErr w:type="gramEnd"/>
      <w:r w:rsidRPr="00345871">
        <w:t>CN=GG-LG-Jellyfin-Standard,OU=Jellyfin,OU=03_Gruppen,OU=Hartl,DC=th,DC=thomashartl,DC=de)</w:t>
      </w:r>
    </w:p>
    <w:p w14:paraId="15C3976E" w14:textId="5744D429" w:rsidR="00345871" w:rsidRDefault="00345871" w:rsidP="00345871">
      <w:pPr>
        <w:pStyle w:val="Code"/>
      </w:pPr>
      <w:r>
        <w:t>Admin-</w:t>
      </w:r>
      <w:proofErr w:type="spellStart"/>
      <w:r>
        <w:t>Benutzer</w:t>
      </w:r>
      <w:proofErr w:type="spellEnd"/>
      <w:r>
        <w:t>:</w:t>
      </w:r>
      <w:r>
        <w:br/>
      </w:r>
      <w:r w:rsidRPr="00345871">
        <w:t>(memberOf:1.2.840.113556.1.4.</w:t>
      </w:r>
      <w:proofErr w:type="gramStart"/>
      <w:r w:rsidRPr="00345871">
        <w:t>1941:=</w:t>
      </w:r>
      <w:proofErr w:type="gramEnd"/>
      <w:r w:rsidRPr="00345871">
        <w:t>CN=GG-LG-Jellyfin</w:t>
      </w:r>
      <w:r>
        <w:t>-Admin</w:t>
      </w:r>
      <w:r w:rsidRPr="00345871">
        <w:t>,OU=Jellyfin,OU=03_Gruppen,OU=Hartl,DC=th,DC=thomashartl,DC=de)</w:t>
      </w:r>
    </w:p>
    <w:p w14:paraId="00581F3A" w14:textId="0D8193CB" w:rsidR="005056B9" w:rsidRDefault="00087323" w:rsidP="00087323">
      <w:r>
        <w:t xml:space="preserve">Benutzer authentifizieren sich somit ausschließlich über ihre Domänenanmeldedaten. </w:t>
      </w:r>
    </w:p>
    <w:p w14:paraId="48AEB2CA" w14:textId="700B3ACB" w:rsidR="00345871" w:rsidRPr="005056B9" w:rsidRDefault="00721181" w:rsidP="00721181">
      <w:pPr>
        <w:pStyle w:val="berschrift3"/>
      </w:pPr>
      <w:bookmarkStart w:id="42" w:name="_Toc223105585"/>
      <w:r>
        <w:t>3.5.4 Funktions- und Login-Test</w:t>
      </w:r>
      <w:bookmarkEnd w:id="42"/>
      <w:r>
        <w:t xml:space="preserve"> </w:t>
      </w:r>
    </w:p>
    <w:p w14:paraId="13101BFD" w14:textId="77777777" w:rsidR="00074D35" w:rsidRDefault="00074D35" w:rsidP="00074D35">
      <w:r>
        <w:t>Nach Abschluss der Konfiguration wurde ein Funktionstest durchgeführt.</w:t>
      </w:r>
    </w:p>
    <w:p w14:paraId="298C0EF3" w14:textId="0467F4EC" w:rsidR="00074D35" w:rsidRDefault="00074D35" w:rsidP="00074D35">
      <w:r>
        <w:t xml:space="preserve">Ein Benutzer der Gruppe </w:t>
      </w:r>
      <w:r w:rsidRPr="00074D35">
        <w:rPr>
          <w:b/>
          <w:bCs/>
        </w:rPr>
        <w:t>GG-FG-</w:t>
      </w:r>
      <w:proofErr w:type="spellStart"/>
      <w:r w:rsidRPr="00074D35">
        <w:rPr>
          <w:b/>
          <w:bCs/>
        </w:rPr>
        <w:t>Jellyfin</w:t>
      </w:r>
      <w:proofErr w:type="spellEnd"/>
      <w:r w:rsidRPr="00074D35">
        <w:rPr>
          <w:b/>
          <w:bCs/>
        </w:rPr>
        <w:t xml:space="preserve">-Standard </w:t>
      </w:r>
      <w:r>
        <w:t>konnte sich erfolgreich anmelden und Medien abspielen, jedoch ohne administrative Berechtigungen.</w:t>
      </w:r>
      <w:r>
        <w:br/>
        <w:t xml:space="preserve">Ein Benutzer der Gruppe </w:t>
      </w:r>
      <w:r w:rsidRPr="00074D35">
        <w:rPr>
          <w:b/>
          <w:bCs/>
        </w:rPr>
        <w:t>GG-FG-</w:t>
      </w:r>
      <w:proofErr w:type="spellStart"/>
      <w:r w:rsidRPr="00074D35">
        <w:rPr>
          <w:b/>
          <w:bCs/>
        </w:rPr>
        <w:t>Jellyfin</w:t>
      </w:r>
      <w:proofErr w:type="spellEnd"/>
      <w:r w:rsidRPr="00074D35">
        <w:rPr>
          <w:b/>
          <w:bCs/>
        </w:rPr>
        <w:t>-Admin</w:t>
      </w:r>
      <w:r>
        <w:t xml:space="preserve"> konnte sich ebenfalls anmelden und erhielt zusätzlich Zugriff auf das </w:t>
      </w:r>
      <w:proofErr w:type="spellStart"/>
      <w:r>
        <w:t>Jellyfin</w:t>
      </w:r>
      <w:proofErr w:type="spellEnd"/>
      <w:r>
        <w:t>-Dashboard mit administrativen Funktionen.</w:t>
      </w:r>
    </w:p>
    <w:p w14:paraId="232BBBF5" w14:textId="77716DDF" w:rsidR="00302720" w:rsidRDefault="00302720" w:rsidP="00074D35">
      <w:r>
        <w:rPr>
          <w:rStyle w:val="citation-743"/>
        </w:rPr>
        <w:t xml:space="preserve">Nach der Anmeldung stand den Benutzern die personalisierte Startseite mit den eingelesenen Medienbibliotheken zur Verfügung, wie in </w:t>
      </w:r>
      <w:r w:rsidRPr="00302720">
        <w:rPr>
          <w:rStyle w:val="citation-743"/>
          <w:b/>
          <w:bCs/>
          <w:color w:val="00507E" w:themeColor="accent1"/>
        </w:rPr>
        <w:fldChar w:fldCharType="begin"/>
      </w:r>
      <w:r w:rsidRPr="00302720">
        <w:rPr>
          <w:rStyle w:val="citation-743"/>
          <w:color w:val="00507E" w:themeColor="accent1"/>
        </w:rPr>
        <w:instrText xml:space="preserve"> REF _Ref223112268 \h </w:instrText>
      </w:r>
      <w:r w:rsidRPr="00302720">
        <w:rPr>
          <w:rStyle w:val="citation-743"/>
          <w:b/>
          <w:bCs/>
          <w:color w:val="00507E" w:themeColor="accent1"/>
        </w:rPr>
      </w:r>
      <w:r w:rsidRPr="00302720">
        <w:rPr>
          <w:rStyle w:val="citation-743"/>
          <w:b/>
          <w:bCs/>
          <w:color w:val="00507E" w:themeColor="accent1"/>
        </w:rPr>
        <w:fldChar w:fldCharType="separate"/>
      </w:r>
      <w:r w:rsidRPr="00302720">
        <w:rPr>
          <w:color w:val="00507E" w:themeColor="accent1"/>
        </w:rPr>
        <w:t xml:space="preserve">Abbildung </w:t>
      </w:r>
      <w:r w:rsidRPr="00302720">
        <w:rPr>
          <w:noProof/>
          <w:color w:val="00507E" w:themeColor="accent1"/>
        </w:rPr>
        <w:t>9</w:t>
      </w:r>
      <w:r w:rsidRPr="00302720">
        <w:rPr>
          <w:color w:val="00507E" w:themeColor="accent1"/>
        </w:rPr>
        <w:t xml:space="preserve"> </w:t>
      </w:r>
      <w:proofErr w:type="spellStart"/>
      <w:r w:rsidRPr="00302720">
        <w:rPr>
          <w:color w:val="00507E" w:themeColor="accent1"/>
        </w:rPr>
        <w:t>Jellyfin</w:t>
      </w:r>
      <w:proofErr w:type="spellEnd"/>
      <w:r w:rsidRPr="00302720">
        <w:rPr>
          <w:color w:val="00507E" w:themeColor="accent1"/>
        </w:rPr>
        <w:t xml:space="preserve"> Startseite</w:t>
      </w:r>
      <w:r w:rsidRPr="00302720">
        <w:rPr>
          <w:rStyle w:val="citation-743"/>
          <w:b/>
          <w:bCs/>
          <w:color w:val="00507E" w:themeColor="accent1"/>
        </w:rPr>
        <w:fldChar w:fldCharType="end"/>
      </w:r>
      <w:r>
        <w:rPr>
          <w:rStyle w:val="citation-743"/>
        </w:rPr>
        <w:t xml:space="preserve"> zu sehen ist.</w:t>
      </w:r>
    </w:p>
    <w:p w14:paraId="3E70C254" w14:textId="759586F9" w:rsidR="00764EBB" w:rsidRDefault="00074D35" w:rsidP="00074D35">
      <w:r>
        <w:t>Anschließend wurde testweise ein Film sowie eine Serienfolge gestartet. Die Wiedergabe funktionierte fehlerfrei.</w:t>
      </w:r>
      <w:r w:rsidR="00302720">
        <w:t xml:space="preserve"> </w:t>
      </w:r>
    </w:p>
    <w:p w14:paraId="16279BFC" w14:textId="040A5CEA" w:rsidR="001534BD" w:rsidRDefault="001534BD" w:rsidP="0024609C">
      <w:pPr>
        <w:pStyle w:val="berschrift2"/>
      </w:pPr>
      <w:bookmarkStart w:id="43" w:name="_Toc223105586"/>
      <w:r>
        <w:t>3.6 VPN installieren und einrichten</w:t>
      </w:r>
      <w:bookmarkEnd w:id="43"/>
    </w:p>
    <w:p w14:paraId="1C9B234C" w14:textId="11B99DB8" w:rsidR="009B3F5A" w:rsidRDefault="00C2178C" w:rsidP="00C2178C">
      <w:pPr>
        <w:pStyle w:val="berschrift3"/>
      </w:pPr>
      <w:bookmarkStart w:id="44" w:name="_Toc223105587"/>
      <w:r>
        <w:t xml:space="preserve">3.6.1 </w:t>
      </w:r>
      <w:proofErr w:type="spellStart"/>
      <w:r>
        <w:t>Tailscale</w:t>
      </w:r>
      <w:proofErr w:type="spellEnd"/>
      <w:r>
        <w:t xml:space="preserve"> installieren</w:t>
      </w:r>
      <w:bookmarkEnd w:id="44"/>
      <w:r>
        <w:t xml:space="preserve"> </w:t>
      </w:r>
    </w:p>
    <w:p w14:paraId="0741166B" w14:textId="77777777" w:rsidR="00C2178C" w:rsidRDefault="00C2178C" w:rsidP="00C2178C">
      <w:proofErr w:type="spellStart"/>
      <w:r>
        <w:t>Tailscale</w:t>
      </w:r>
      <w:proofErr w:type="spellEnd"/>
      <w:r>
        <w:t xml:space="preserve"> wurde auf der </w:t>
      </w:r>
      <w:proofErr w:type="spellStart"/>
      <w:r>
        <w:t>Jellyfin</w:t>
      </w:r>
      <w:proofErr w:type="spellEnd"/>
      <w:r>
        <w:t>-VM installiert:</w:t>
      </w:r>
    </w:p>
    <w:p w14:paraId="403F410C" w14:textId="6705B660" w:rsidR="00C2178C" w:rsidRDefault="00C2178C" w:rsidP="00C2178C">
      <w:pPr>
        <w:pStyle w:val="Code"/>
      </w:pPr>
      <w:r>
        <w:t>curl -</w:t>
      </w:r>
      <w:proofErr w:type="spellStart"/>
      <w:r>
        <w:t>fsSL</w:t>
      </w:r>
      <w:proofErr w:type="spellEnd"/>
      <w:r>
        <w:t xml:space="preserve"> https://tailscale.com/install.sh | </w:t>
      </w:r>
      <w:proofErr w:type="spellStart"/>
      <w:r>
        <w:t>sh</w:t>
      </w:r>
      <w:proofErr w:type="spellEnd"/>
    </w:p>
    <w:p w14:paraId="613260DB" w14:textId="59C5DCAD" w:rsidR="00C2178C" w:rsidRDefault="00C2178C" w:rsidP="00C2178C">
      <w:pPr>
        <w:pStyle w:val="berschrift3"/>
      </w:pPr>
      <w:bookmarkStart w:id="45" w:name="_Toc223105588"/>
      <w:r>
        <w:t>3.6</w:t>
      </w:r>
      <w:r w:rsidR="00A41F7D">
        <w:t xml:space="preserve">.2 </w:t>
      </w:r>
      <w:proofErr w:type="spellStart"/>
      <w:r w:rsidR="00A41F7D">
        <w:t>Tailscale</w:t>
      </w:r>
      <w:proofErr w:type="spellEnd"/>
      <w:r w:rsidR="00A41F7D">
        <w:t xml:space="preserve"> konfigurieren</w:t>
      </w:r>
      <w:bookmarkEnd w:id="45"/>
      <w:r w:rsidR="00A41F7D">
        <w:t xml:space="preserve"> </w:t>
      </w:r>
    </w:p>
    <w:p w14:paraId="18AEDD4A" w14:textId="68936170" w:rsidR="00A41F7D" w:rsidRDefault="00A41F7D" w:rsidP="00A41F7D">
      <w:r>
        <w:t xml:space="preserve">Die VM wurde mit dem </w:t>
      </w:r>
      <w:proofErr w:type="spellStart"/>
      <w:r>
        <w:t>Tailscale</w:t>
      </w:r>
      <w:proofErr w:type="spellEnd"/>
      <w:r>
        <w:t>-Konto verbunden und das Heimnetz-Subnetz freigegeben:</w:t>
      </w:r>
    </w:p>
    <w:p w14:paraId="076C31EF" w14:textId="11189696" w:rsidR="00A41F7D" w:rsidRDefault="00A41F7D" w:rsidP="00A41F7D">
      <w:pPr>
        <w:pStyle w:val="Code"/>
      </w:pPr>
      <w:r w:rsidRPr="00E94443">
        <w:t xml:space="preserve">#Tailscale </w:t>
      </w:r>
      <w:proofErr w:type="spellStart"/>
      <w:r w:rsidRPr="00E94443">
        <w:t>starten</w:t>
      </w:r>
      <w:proofErr w:type="spellEnd"/>
      <w:r w:rsidRPr="00E94443">
        <w:br/>
      </w:r>
      <w:proofErr w:type="spellStart"/>
      <w:r w:rsidRPr="00E94443">
        <w:t>sudo</w:t>
      </w:r>
      <w:proofErr w:type="spellEnd"/>
      <w:r w:rsidRPr="00E94443">
        <w:t xml:space="preserve"> </w:t>
      </w:r>
      <w:proofErr w:type="spellStart"/>
      <w:r w:rsidRPr="00E94443">
        <w:t>tailscale</w:t>
      </w:r>
      <w:proofErr w:type="spellEnd"/>
      <w:r w:rsidRPr="00E94443">
        <w:t xml:space="preserve"> up</w:t>
      </w:r>
      <w:r w:rsidR="007B55CE">
        <w:t xml:space="preserve"> </w:t>
      </w:r>
    </w:p>
    <w:p w14:paraId="490C0A58" w14:textId="27A14A53" w:rsidR="00A41F7D" w:rsidRDefault="00A41F7D" w:rsidP="00A41F7D">
      <w:r>
        <w:lastRenderedPageBreak/>
        <w:t>Beim Ausführen des Befehls er</w:t>
      </w:r>
      <w:r w:rsidR="00B1684E">
        <w:t>schien</w:t>
      </w:r>
      <w:r>
        <w:t xml:space="preserve"> ein Link, der im Browser auf einem Gerät mit Zugriff auf das </w:t>
      </w:r>
      <w:proofErr w:type="spellStart"/>
      <w:r>
        <w:t>Tailscale</w:t>
      </w:r>
      <w:proofErr w:type="spellEnd"/>
      <w:r>
        <w:t>-Konto geöffnet w</w:t>
      </w:r>
      <w:r w:rsidR="00B1684E">
        <w:t>urde</w:t>
      </w:r>
      <w:r>
        <w:t>. Nach der Anmeldung w</w:t>
      </w:r>
      <w:r w:rsidR="00B1684E">
        <w:t xml:space="preserve">urde </w:t>
      </w:r>
      <w:r>
        <w:t xml:space="preserve">die VM automatisch im </w:t>
      </w:r>
      <w:proofErr w:type="spellStart"/>
      <w:r>
        <w:t>Tailscale</w:t>
      </w:r>
      <w:proofErr w:type="spellEnd"/>
      <w:r>
        <w:t>-Netzwerk registriert.</w:t>
      </w:r>
      <w:r>
        <w:br/>
        <w:t>Anschließend wurde das Heimnetz-Subnetz für den Zugriff freigegeben</w:t>
      </w:r>
      <w:r w:rsidR="00302720">
        <w:t xml:space="preserve"> und </w:t>
      </w:r>
      <w:r w:rsidR="00F82C1F">
        <w:t xml:space="preserve">in der </w:t>
      </w:r>
      <w:proofErr w:type="spellStart"/>
      <w:r w:rsidR="00F82C1F">
        <w:t>Tailscale</w:t>
      </w:r>
      <w:proofErr w:type="spellEnd"/>
      <w:r w:rsidR="00F82C1F">
        <w:t xml:space="preserve"> Admin </w:t>
      </w:r>
      <w:proofErr w:type="spellStart"/>
      <w:r w:rsidR="00F82C1F">
        <w:t>console</w:t>
      </w:r>
      <w:proofErr w:type="spellEnd"/>
      <w:r w:rsidR="00F82C1F">
        <w:t xml:space="preserve"> </w:t>
      </w:r>
      <w:r w:rsidR="00302720">
        <w:t>bestätigt</w:t>
      </w:r>
      <w:r>
        <w:t>:</w:t>
      </w:r>
    </w:p>
    <w:p w14:paraId="16AFB78F" w14:textId="491B1A78" w:rsidR="00A41F7D" w:rsidRDefault="00A41F7D" w:rsidP="00A41F7D">
      <w:pPr>
        <w:pStyle w:val="Code"/>
      </w:pPr>
      <w:proofErr w:type="spellStart"/>
      <w:r>
        <w:t>sudo</w:t>
      </w:r>
      <w:proofErr w:type="spellEnd"/>
      <w:r>
        <w:t xml:space="preserve"> </w:t>
      </w:r>
      <w:proofErr w:type="spellStart"/>
      <w:r>
        <w:t>tailscale</w:t>
      </w:r>
      <w:proofErr w:type="spellEnd"/>
      <w:r>
        <w:t xml:space="preserve"> up --advertise-</w:t>
      </w:r>
      <w:r w:rsidRPr="00E94443">
        <w:t>routes=192.168.178.0/24</w:t>
      </w:r>
    </w:p>
    <w:p w14:paraId="2FD33800" w14:textId="472EEDBC" w:rsidR="00A41F7D" w:rsidRDefault="00A41F7D" w:rsidP="00A41F7D">
      <w:r>
        <w:t xml:space="preserve">Dadurch können über den VPN auch anderen Geräte in dem Netzwerk erreicht werden. </w:t>
      </w:r>
    </w:p>
    <w:p w14:paraId="584801BA" w14:textId="436D5F36" w:rsidR="00A41F7D" w:rsidRDefault="0063640B" w:rsidP="0063640B">
      <w:pPr>
        <w:pStyle w:val="berschrift3"/>
      </w:pPr>
      <w:bookmarkStart w:id="46" w:name="_Toc223105589"/>
      <w:r>
        <w:t>3.6.3 Funktionstest</w:t>
      </w:r>
      <w:bookmarkEnd w:id="46"/>
    </w:p>
    <w:p w14:paraId="55EA6CAA" w14:textId="496C9C87" w:rsidR="0063640B" w:rsidRPr="0063640B" w:rsidRDefault="0063640B" w:rsidP="0063640B">
      <w:r>
        <w:t xml:space="preserve">Ein externes Gerät wurde mit </w:t>
      </w:r>
      <w:proofErr w:type="spellStart"/>
      <w:r>
        <w:t>Tailscale</w:t>
      </w:r>
      <w:proofErr w:type="spellEnd"/>
      <w:r>
        <w:t xml:space="preserve"> verbunden</w:t>
      </w:r>
      <w:r w:rsidR="00F82C1F">
        <w:t xml:space="preserve"> wie in </w:t>
      </w:r>
      <w:r w:rsidR="00F82C1F" w:rsidRPr="00F82C1F">
        <w:rPr>
          <w:color w:val="00507E" w:themeColor="accent1"/>
        </w:rPr>
        <w:fldChar w:fldCharType="begin"/>
      </w:r>
      <w:r w:rsidR="00F82C1F" w:rsidRPr="00F82C1F">
        <w:rPr>
          <w:color w:val="00507E" w:themeColor="accent1"/>
        </w:rPr>
        <w:instrText xml:space="preserve"> REF _Ref223112486 \h </w:instrText>
      </w:r>
      <w:r w:rsidR="00F82C1F" w:rsidRPr="00F82C1F">
        <w:rPr>
          <w:color w:val="00507E" w:themeColor="accent1"/>
        </w:rPr>
      </w:r>
      <w:r w:rsidR="00F82C1F" w:rsidRPr="00F82C1F">
        <w:rPr>
          <w:color w:val="00507E" w:themeColor="accent1"/>
        </w:rPr>
        <w:fldChar w:fldCharType="separate"/>
      </w:r>
      <w:r w:rsidR="00F82C1F" w:rsidRPr="00F82C1F">
        <w:rPr>
          <w:color w:val="00507E" w:themeColor="accent1"/>
        </w:rPr>
        <w:t xml:space="preserve">Abbildung </w:t>
      </w:r>
      <w:r w:rsidR="00F82C1F" w:rsidRPr="00F82C1F">
        <w:rPr>
          <w:noProof/>
          <w:color w:val="00507E" w:themeColor="accent1"/>
        </w:rPr>
        <w:t>10</w:t>
      </w:r>
      <w:r w:rsidR="00F82C1F" w:rsidRPr="00F82C1F">
        <w:rPr>
          <w:color w:val="00507E" w:themeColor="accent1"/>
        </w:rPr>
        <w:t xml:space="preserve"> </w:t>
      </w:r>
      <w:proofErr w:type="spellStart"/>
      <w:r w:rsidR="00F82C1F" w:rsidRPr="00F82C1F">
        <w:rPr>
          <w:color w:val="00507E" w:themeColor="accent1"/>
        </w:rPr>
        <w:t>Tailscale</w:t>
      </w:r>
      <w:proofErr w:type="spellEnd"/>
      <w:r w:rsidR="00F82C1F" w:rsidRPr="00F82C1F">
        <w:rPr>
          <w:color w:val="00507E" w:themeColor="accent1"/>
        </w:rPr>
        <w:t xml:space="preserve"> Admin </w:t>
      </w:r>
      <w:proofErr w:type="spellStart"/>
      <w:r w:rsidR="00F82C1F" w:rsidRPr="00F82C1F">
        <w:rPr>
          <w:color w:val="00507E" w:themeColor="accent1"/>
        </w:rPr>
        <w:t>console</w:t>
      </w:r>
      <w:proofErr w:type="spellEnd"/>
      <w:r w:rsidR="00F82C1F" w:rsidRPr="00F82C1F">
        <w:rPr>
          <w:color w:val="00507E" w:themeColor="accent1"/>
        </w:rPr>
        <w:fldChar w:fldCharType="end"/>
      </w:r>
      <w:r w:rsidR="00F82C1F">
        <w:t xml:space="preserve"> zu sehen</w:t>
      </w:r>
      <w:r>
        <w:t>.</w:t>
      </w:r>
      <w:r>
        <w:br/>
      </w:r>
      <w:proofErr w:type="spellStart"/>
      <w:r>
        <w:t>Jellyfin</w:t>
      </w:r>
      <w:proofErr w:type="spellEnd"/>
      <w:r>
        <w:t xml:space="preserve"> ist über die </w:t>
      </w:r>
      <w:proofErr w:type="spellStart"/>
      <w:r>
        <w:t>Tailscale</w:t>
      </w:r>
      <w:proofErr w:type="spellEnd"/>
      <w:r>
        <w:t>-IP erreichbar und Medien lassen sich fehlerfrei abspielen.</w:t>
      </w:r>
      <w:r>
        <w:br/>
        <w:t>Zudem ist das restliche Heimnetz über die VPN-Verbindung erreichbar.</w:t>
      </w:r>
    </w:p>
    <w:p w14:paraId="67FB2F01" w14:textId="5BA51F9E" w:rsidR="00590474" w:rsidRPr="006A2F2F" w:rsidRDefault="00590474" w:rsidP="00D00305">
      <w:pPr>
        <w:pStyle w:val="berschrift1"/>
      </w:pPr>
      <w:bookmarkStart w:id="47" w:name="_Toc223105590"/>
      <w:r w:rsidRPr="006A2F2F">
        <w:t>4 Projektabschluss</w:t>
      </w:r>
      <w:bookmarkEnd w:id="47"/>
    </w:p>
    <w:p w14:paraId="1C518F65" w14:textId="63A37424" w:rsidR="00117AE6" w:rsidRDefault="00E216B2" w:rsidP="009A629C">
      <w:pPr>
        <w:pStyle w:val="berschrift2"/>
      </w:pPr>
      <w:bookmarkStart w:id="48" w:name="_Toc223105591"/>
      <w:r w:rsidRPr="006A2F2F">
        <w:t>4.1</w:t>
      </w:r>
      <w:r w:rsidR="0047480E">
        <w:t xml:space="preserve"> </w:t>
      </w:r>
      <w:r w:rsidR="007D47C1">
        <w:t>Erstellung einer Projektpräsentation</w:t>
      </w:r>
      <w:bookmarkEnd w:id="48"/>
    </w:p>
    <w:p w14:paraId="10AB85B0" w14:textId="0EBC13B4" w:rsidR="007D47C1" w:rsidRPr="007D47C1" w:rsidRDefault="007D47C1" w:rsidP="007D47C1">
      <w:r>
        <w:t>Zum Abschluss des Projekts wurde eine Präsentation erstellt.</w:t>
      </w:r>
      <w:r>
        <w:br/>
        <w:t>Diese fasst die Ausgangssituation, Zielsetzung, Planung, technische Umsetzung sowie die Testergebnisse zusammen.</w:t>
      </w:r>
      <w:r>
        <w:br/>
        <w:t>Die Präsentation dient der strukturierten Vorstellung des Projekts</w:t>
      </w:r>
      <w:r w:rsidR="00021B01">
        <w:t>.</w:t>
      </w:r>
    </w:p>
    <w:p w14:paraId="58852ED1" w14:textId="4A2D4153" w:rsidR="0074203E" w:rsidRPr="006A2F2F" w:rsidRDefault="0074203E" w:rsidP="0074203E">
      <w:pPr>
        <w:pStyle w:val="berschrift2"/>
      </w:pPr>
      <w:bookmarkStart w:id="49" w:name="_Toc223105592"/>
      <w:r w:rsidRPr="006A2F2F">
        <w:t>4.2 Soll- und Ist-Vergleich</w:t>
      </w:r>
      <w:bookmarkEnd w:id="49"/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7079"/>
        <w:gridCol w:w="2549"/>
      </w:tblGrid>
      <w:tr w:rsidR="0060146A" w:rsidRPr="006A2F2F" w14:paraId="2C5C6B37" w14:textId="77777777" w:rsidTr="00021B01">
        <w:trPr>
          <w:trHeight w:hRule="exact" w:val="284"/>
        </w:trPr>
        <w:tc>
          <w:tcPr>
            <w:tcW w:w="7079" w:type="dxa"/>
          </w:tcPr>
          <w:p w14:paraId="5E00C156" w14:textId="627FE422" w:rsidR="0060146A" w:rsidRPr="005C1ABF" w:rsidRDefault="0060146A" w:rsidP="0060146A">
            <w:pPr>
              <w:rPr>
                <w:b/>
                <w:bCs/>
              </w:rPr>
            </w:pPr>
            <w:r w:rsidRPr="005C1ABF">
              <w:rPr>
                <w:b/>
                <w:bCs/>
              </w:rPr>
              <w:t>Anforderung</w:t>
            </w:r>
          </w:p>
        </w:tc>
        <w:tc>
          <w:tcPr>
            <w:tcW w:w="2549" w:type="dxa"/>
          </w:tcPr>
          <w:p w14:paraId="5E05EB50" w14:textId="5C1E4530" w:rsidR="0060146A" w:rsidRPr="005C1ABF" w:rsidRDefault="00080A12" w:rsidP="0060146A">
            <w:pPr>
              <w:rPr>
                <w:b/>
                <w:bCs/>
              </w:rPr>
            </w:pPr>
            <w:r w:rsidRPr="005C1ABF">
              <w:rPr>
                <w:b/>
                <w:bCs/>
              </w:rPr>
              <w:t>SOLL erfüllt</w:t>
            </w:r>
          </w:p>
        </w:tc>
      </w:tr>
      <w:tr w:rsidR="0060146A" w:rsidRPr="006A2F2F" w14:paraId="3926E7C5" w14:textId="77777777" w:rsidTr="00021B01">
        <w:trPr>
          <w:trHeight w:hRule="exact" w:val="284"/>
        </w:trPr>
        <w:tc>
          <w:tcPr>
            <w:tcW w:w="7079" w:type="dxa"/>
          </w:tcPr>
          <w:p w14:paraId="7089F4A5" w14:textId="7409B0C6" w:rsidR="0060146A" w:rsidRPr="006A2F2F" w:rsidRDefault="00021B01" w:rsidP="0060146A">
            <w:proofErr w:type="spellStart"/>
            <w:r>
              <w:t>Proxmox</w:t>
            </w:r>
            <w:proofErr w:type="spellEnd"/>
            <w:r>
              <w:t xml:space="preserve"> VE VMs bereitstellen</w:t>
            </w:r>
          </w:p>
        </w:tc>
        <w:tc>
          <w:tcPr>
            <w:tcW w:w="2549" w:type="dxa"/>
          </w:tcPr>
          <w:p w14:paraId="777B4BB5" w14:textId="187E166C" w:rsidR="0060146A" w:rsidRPr="006A2F2F" w:rsidRDefault="000F43A6" w:rsidP="0060146A">
            <w:r w:rsidRPr="006A2F2F">
              <w:t>Voll erfüllt</w:t>
            </w:r>
          </w:p>
        </w:tc>
      </w:tr>
      <w:tr w:rsidR="0060146A" w:rsidRPr="006A2F2F" w14:paraId="01ACBE24" w14:textId="77777777" w:rsidTr="00021B01">
        <w:trPr>
          <w:trHeight w:hRule="exact" w:val="284"/>
        </w:trPr>
        <w:tc>
          <w:tcPr>
            <w:tcW w:w="7079" w:type="dxa"/>
          </w:tcPr>
          <w:p w14:paraId="24963235" w14:textId="16DC3240" w:rsidR="0060146A" w:rsidRPr="006A2F2F" w:rsidRDefault="00021B01" w:rsidP="0060146A">
            <w:r>
              <w:t xml:space="preserve">AD konfigurieren </w:t>
            </w:r>
          </w:p>
        </w:tc>
        <w:tc>
          <w:tcPr>
            <w:tcW w:w="2549" w:type="dxa"/>
          </w:tcPr>
          <w:p w14:paraId="3110D33A" w14:textId="6CAC47F2" w:rsidR="0060146A" w:rsidRPr="006A2F2F" w:rsidRDefault="000F43A6" w:rsidP="0060146A">
            <w:r w:rsidRPr="006A2F2F">
              <w:t>Voll erfüllt</w:t>
            </w:r>
          </w:p>
        </w:tc>
      </w:tr>
      <w:tr w:rsidR="00E753F7" w:rsidRPr="006A2F2F" w14:paraId="4FBF009B" w14:textId="77777777" w:rsidTr="00021B01">
        <w:trPr>
          <w:trHeight w:hRule="exact" w:val="284"/>
        </w:trPr>
        <w:tc>
          <w:tcPr>
            <w:tcW w:w="7079" w:type="dxa"/>
          </w:tcPr>
          <w:p w14:paraId="558CD8E6" w14:textId="04585D6C" w:rsidR="00E753F7" w:rsidRPr="006A2F2F" w:rsidRDefault="00021B01" w:rsidP="0060146A">
            <w:r>
              <w:t>SMB-Share konfigurieren</w:t>
            </w:r>
          </w:p>
        </w:tc>
        <w:tc>
          <w:tcPr>
            <w:tcW w:w="2549" w:type="dxa"/>
          </w:tcPr>
          <w:p w14:paraId="1769C533" w14:textId="285102C1" w:rsidR="00E753F7" w:rsidRPr="006A2F2F" w:rsidRDefault="000F43A6" w:rsidP="0060146A">
            <w:r w:rsidRPr="006A2F2F">
              <w:t>Voll erfüllt</w:t>
            </w:r>
          </w:p>
        </w:tc>
      </w:tr>
      <w:tr w:rsidR="0060146A" w:rsidRPr="006A2F2F" w14:paraId="6931FA46" w14:textId="77777777" w:rsidTr="00021B01">
        <w:trPr>
          <w:trHeight w:hRule="exact" w:val="284"/>
        </w:trPr>
        <w:tc>
          <w:tcPr>
            <w:tcW w:w="7079" w:type="dxa"/>
          </w:tcPr>
          <w:p w14:paraId="5B07297E" w14:textId="5539FE72" w:rsidR="0060146A" w:rsidRPr="006A2F2F" w:rsidRDefault="00021B01" w:rsidP="0060146A">
            <w:proofErr w:type="spellStart"/>
            <w:r>
              <w:t>Jellyfin</w:t>
            </w:r>
            <w:proofErr w:type="spellEnd"/>
            <w:r>
              <w:t xml:space="preserve"> installieren </w:t>
            </w:r>
          </w:p>
        </w:tc>
        <w:tc>
          <w:tcPr>
            <w:tcW w:w="2549" w:type="dxa"/>
          </w:tcPr>
          <w:p w14:paraId="3CCFAC61" w14:textId="14940CCF" w:rsidR="0060146A" w:rsidRPr="006A2F2F" w:rsidRDefault="00021B01" w:rsidP="0060146A">
            <w:r>
              <w:t>Voll erfüllt</w:t>
            </w:r>
          </w:p>
        </w:tc>
      </w:tr>
      <w:tr w:rsidR="0060146A" w:rsidRPr="006A2F2F" w14:paraId="2A865C42" w14:textId="77777777" w:rsidTr="00021B01">
        <w:trPr>
          <w:trHeight w:hRule="exact" w:val="284"/>
        </w:trPr>
        <w:tc>
          <w:tcPr>
            <w:tcW w:w="7079" w:type="dxa"/>
          </w:tcPr>
          <w:p w14:paraId="439D1524" w14:textId="77777777" w:rsidR="0060146A" w:rsidRDefault="00021B01" w:rsidP="0060146A">
            <w:proofErr w:type="spellStart"/>
            <w:r>
              <w:t>Jellyfin</w:t>
            </w:r>
            <w:proofErr w:type="spellEnd"/>
            <w:r>
              <w:t xml:space="preserve"> konfigurieren</w:t>
            </w:r>
          </w:p>
          <w:p w14:paraId="3D5B32EF" w14:textId="6EC9826A" w:rsidR="00021B01" w:rsidRPr="006A2F2F" w:rsidRDefault="00021B01" w:rsidP="0060146A"/>
        </w:tc>
        <w:tc>
          <w:tcPr>
            <w:tcW w:w="2549" w:type="dxa"/>
          </w:tcPr>
          <w:p w14:paraId="6EBDDD0D" w14:textId="46E3790F" w:rsidR="0060146A" w:rsidRPr="006A2F2F" w:rsidRDefault="000F43A6" w:rsidP="0060146A">
            <w:r w:rsidRPr="006A2F2F">
              <w:t>Voll erfüllt</w:t>
            </w:r>
          </w:p>
        </w:tc>
      </w:tr>
      <w:tr w:rsidR="0060146A" w:rsidRPr="006A2F2F" w14:paraId="13D18CC2" w14:textId="77777777" w:rsidTr="00021B01">
        <w:trPr>
          <w:trHeight w:hRule="exact" w:val="284"/>
        </w:trPr>
        <w:tc>
          <w:tcPr>
            <w:tcW w:w="7079" w:type="dxa"/>
          </w:tcPr>
          <w:p w14:paraId="7F8E095E" w14:textId="0D0E7043" w:rsidR="0060146A" w:rsidRPr="006A2F2F" w:rsidRDefault="00021B01" w:rsidP="0060146A">
            <w:r>
              <w:t>VPN installieren und einrichten</w:t>
            </w:r>
          </w:p>
        </w:tc>
        <w:tc>
          <w:tcPr>
            <w:tcW w:w="2549" w:type="dxa"/>
          </w:tcPr>
          <w:p w14:paraId="070A6099" w14:textId="1FA81136" w:rsidR="0060146A" w:rsidRPr="006A2F2F" w:rsidRDefault="000F43A6" w:rsidP="0060146A">
            <w:r w:rsidRPr="006A2F2F">
              <w:t>Voll erfüllt</w:t>
            </w:r>
          </w:p>
        </w:tc>
      </w:tr>
    </w:tbl>
    <w:p w14:paraId="59D384E7" w14:textId="692B8185" w:rsidR="00313EB3" w:rsidRPr="006A2F2F" w:rsidRDefault="00313EB3">
      <w:pPr>
        <w:pStyle w:val="Beschriftung"/>
      </w:pPr>
      <w:r w:rsidRPr="006A2F2F">
        <w:t xml:space="preserve">Tabelle </w:t>
      </w:r>
      <w:fldSimple w:instr=" SEQ Tabelle \* ARABIC ">
        <w:r w:rsidR="00A25A36">
          <w:rPr>
            <w:noProof/>
          </w:rPr>
          <w:t>4</w:t>
        </w:r>
      </w:fldSimple>
      <w:r w:rsidRPr="006A2F2F">
        <w:t xml:space="preserve"> S</w:t>
      </w:r>
      <w:r w:rsidR="00D372EE" w:rsidRPr="006A2F2F">
        <w:t>OLL</w:t>
      </w:r>
      <w:r w:rsidRPr="006A2F2F">
        <w:t>- und IST-Vergleich</w:t>
      </w:r>
    </w:p>
    <w:p w14:paraId="59981F81" w14:textId="73790176" w:rsidR="00B04C58" w:rsidRDefault="00E95FEC" w:rsidP="00157C97">
      <w:pPr>
        <w:pStyle w:val="berschrift2"/>
      </w:pPr>
      <w:bookmarkStart w:id="50" w:name="_Toc223105593"/>
      <w:r w:rsidRPr="006A2F2F">
        <w:t>4.3 Zeitziel</w:t>
      </w:r>
      <w:bookmarkEnd w:id="50"/>
    </w:p>
    <w:p w14:paraId="043A0A80" w14:textId="1A9592B8" w:rsidR="007D47C1" w:rsidRPr="007D47C1" w:rsidRDefault="007D47C1" w:rsidP="007D47C1">
      <w:r>
        <w:t>Die geplante Gesamtprojektzeit wurde eingehalten.</w:t>
      </w:r>
      <w:r>
        <w:br/>
        <w:t>Es ergab sich lediglich eine Abweichung bei der Erstellung der Projektdokumentation.</w:t>
      </w:r>
    </w:p>
    <w:tbl>
      <w:tblPr>
        <w:tblStyle w:val="Tabellenraster"/>
        <w:tblW w:w="5000" w:type="pct"/>
        <w:tblLayout w:type="fixed"/>
        <w:tblLook w:val="04A0" w:firstRow="1" w:lastRow="0" w:firstColumn="1" w:lastColumn="0" w:noHBand="0" w:noVBand="1"/>
      </w:tblPr>
      <w:tblGrid>
        <w:gridCol w:w="4673"/>
        <w:gridCol w:w="2268"/>
        <w:gridCol w:w="1343"/>
        <w:gridCol w:w="1344"/>
      </w:tblGrid>
      <w:tr w:rsidR="00157C97" w:rsidRPr="006A2F2F" w14:paraId="7B195A8B" w14:textId="64156763" w:rsidTr="00157C97">
        <w:trPr>
          <w:trHeight w:hRule="exact" w:val="284"/>
        </w:trPr>
        <w:tc>
          <w:tcPr>
            <w:tcW w:w="4673" w:type="dxa"/>
          </w:tcPr>
          <w:p w14:paraId="106D103A" w14:textId="77777777" w:rsidR="00157C97" w:rsidRPr="006A2F2F" w:rsidRDefault="00157C97" w:rsidP="005713E0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Phasen</w:t>
            </w:r>
          </w:p>
        </w:tc>
        <w:tc>
          <w:tcPr>
            <w:tcW w:w="2268" w:type="dxa"/>
          </w:tcPr>
          <w:p w14:paraId="43144149" w14:textId="77777777" w:rsidR="00157C97" w:rsidRPr="006A2F2F" w:rsidRDefault="00157C97" w:rsidP="005713E0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Stunden</w:t>
            </w:r>
          </w:p>
        </w:tc>
        <w:tc>
          <w:tcPr>
            <w:tcW w:w="1343" w:type="dxa"/>
          </w:tcPr>
          <w:p w14:paraId="7B03056A" w14:textId="5EAEF754" w:rsidR="00157C97" w:rsidRPr="006A2F2F" w:rsidRDefault="00157C97" w:rsidP="005713E0">
            <w:pPr>
              <w:rPr>
                <w:b/>
                <w:bCs/>
              </w:rPr>
            </w:pPr>
            <w:r>
              <w:rPr>
                <w:b/>
                <w:bCs/>
              </w:rPr>
              <w:t>Tatsächlich</w:t>
            </w:r>
          </w:p>
        </w:tc>
        <w:tc>
          <w:tcPr>
            <w:tcW w:w="1344" w:type="dxa"/>
          </w:tcPr>
          <w:p w14:paraId="242C32C9" w14:textId="2B2C31E5" w:rsidR="00157C97" w:rsidRPr="006A2F2F" w:rsidRDefault="00157C97" w:rsidP="005713E0">
            <w:pPr>
              <w:rPr>
                <w:b/>
                <w:bCs/>
              </w:rPr>
            </w:pPr>
            <w:r>
              <w:rPr>
                <w:b/>
                <w:bCs/>
              </w:rPr>
              <w:t>Differenz</w:t>
            </w:r>
          </w:p>
        </w:tc>
      </w:tr>
      <w:tr w:rsidR="00157C97" w:rsidRPr="006A2F2F" w14:paraId="63496D98" w14:textId="4EA50496" w:rsidTr="00157C97">
        <w:trPr>
          <w:trHeight w:hRule="exact" w:val="284"/>
        </w:trPr>
        <w:tc>
          <w:tcPr>
            <w:tcW w:w="4673" w:type="dxa"/>
          </w:tcPr>
          <w:p w14:paraId="16B37C36" w14:textId="77777777" w:rsidR="00157C97" w:rsidRPr="006A2F2F" w:rsidRDefault="00157C97" w:rsidP="005713E0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1. Projektplanungsphase</w:t>
            </w:r>
          </w:p>
        </w:tc>
        <w:tc>
          <w:tcPr>
            <w:tcW w:w="2268" w:type="dxa"/>
          </w:tcPr>
          <w:p w14:paraId="7EB0E4E0" w14:textId="77777777" w:rsidR="00157C97" w:rsidRPr="002933DC" w:rsidRDefault="00157C97" w:rsidP="005713E0">
            <w:pPr>
              <w:rPr>
                <w:b/>
                <w:bCs/>
              </w:rPr>
            </w:pPr>
            <w:r w:rsidRPr="002933DC">
              <w:rPr>
                <w:b/>
                <w:bCs/>
              </w:rPr>
              <w:t>Gesamt = 7 Stunden</w:t>
            </w:r>
          </w:p>
        </w:tc>
        <w:tc>
          <w:tcPr>
            <w:tcW w:w="1343" w:type="dxa"/>
          </w:tcPr>
          <w:p w14:paraId="4AA3BA6C" w14:textId="7E7F1D7B" w:rsidR="00157C97" w:rsidRPr="002933DC" w:rsidRDefault="00157C97" w:rsidP="005713E0">
            <w:pPr>
              <w:rPr>
                <w:b/>
                <w:bCs/>
              </w:rPr>
            </w:pPr>
            <w:r w:rsidRPr="002933DC">
              <w:rPr>
                <w:b/>
                <w:bCs/>
              </w:rPr>
              <w:t>7 Stunden</w:t>
            </w:r>
          </w:p>
        </w:tc>
        <w:tc>
          <w:tcPr>
            <w:tcW w:w="1344" w:type="dxa"/>
          </w:tcPr>
          <w:p w14:paraId="2BADD7D8" w14:textId="625A7F98" w:rsidR="00157C97" w:rsidRPr="006A2F2F" w:rsidRDefault="00157C97" w:rsidP="00157C97"/>
        </w:tc>
      </w:tr>
      <w:tr w:rsidR="00157C97" w:rsidRPr="006A2F2F" w14:paraId="046630F9" w14:textId="473E3BC8" w:rsidTr="00157C97">
        <w:trPr>
          <w:trHeight w:hRule="exact" w:val="284"/>
        </w:trPr>
        <w:tc>
          <w:tcPr>
            <w:tcW w:w="4673" w:type="dxa"/>
          </w:tcPr>
          <w:p w14:paraId="12FE42C1" w14:textId="77777777" w:rsidR="00157C97" w:rsidRPr="006A2F2F" w:rsidRDefault="00157C97" w:rsidP="005713E0">
            <w:pPr>
              <w:pStyle w:val="Listenabsatz"/>
              <w:numPr>
                <w:ilvl w:val="0"/>
                <w:numId w:val="6"/>
              </w:numPr>
            </w:pPr>
            <w:r>
              <w:t xml:space="preserve">Anforderungsanalyse </w:t>
            </w:r>
          </w:p>
        </w:tc>
        <w:tc>
          <w:tcPr>
            <w:tcW w:w="2268" w:type="dxa"/>
          </w:tcPr>
          <w:p w14:paraId="3F53941F" w14:textId="77777777" w:rsidR="00157C97" w:rsidRPr="006A2F2F" w:rsidRDefault="00157C97" w:rsidP="005713E0">
            <w:r>
              <w:t>2 Stunden</w:t>
            </w:r>
          </w:p>
        </w:tc>
        <w:tc>
          <w:tcPr>
            <w:tcW w:w="1343" w:type="dxa"/>
          </w:tcPr>
          <w:p w14:paraId="035E2A43" w14:textId="43FF35CE" w:rsidR="00157C97" w:rsidRDefault="00157C97" w:rsidP="005713E0">
            <w:r>
              <w:t>2 Stunden</w:t>
            </w:r>
          </w:p>
        </w:tc>
        <w:tc>
          <w:tcPr>
            <w:tcW w:w="1344" w:type="dxa"/>
          </w:tcPr>
          <w:p w14:paraId="398837FB" w14:textId="63E48EAC" w:rsidR="00157C97" w:rsidRDefault="00157C97" w:rsidP="005713E0"/>
        </w:tc>
      </w:tr>
      <w:tr w:rsidR="00157C97" w:rsidRPr="006A2F2F" w14:paraId="38E30A0A" w14:textId="39D8673C" w:rsidTr="00157C97">
        <w:trPr>
          <w:trHeight w:hRule="exact" w:val="284"/>
        </w:trPr>
        <w:tc>
          <w:tcPr>
            <w:tcW w:w="4673" w:type="dxa"/>
          </w:tcPr>
          <w:p w14:paraId="5F716D6A" w14:textId="222524B2" w:rsidR="00157C97" w:rsidRPr="006A2F2F" w:rsidRDefault="00157C97" w:rsidP="005713E0">
            <w:pPr>
              <w:pStyle w:val="Listenabsatz"/>
              <w:numPr>
                <w:ilvl w:val="0"/>
                <w:numId w:val="6"/>
              </w:numPr>
            </w:pPr>
            <w:r>
              <w:t xml:space="preserve">Planung Benutzer- &amp; Rechtestruktur </w:t>
            </w:r>
          </w:p>
        </w:tc>
        <w:tc>
          <w:tcPr>
            <w:tcW w:w="2268" w:type="dxa"/>
          </w:tcPr>
          <w:p w14:paraId="1D7F54C0" w14:textId="77777777" w:rsidR="00157C97" w:rsidRPr="006A2F2F" w:rsidRDefault="00157C97" w:rsidP="005713E0">
            <w:r>
              <w:t>1,5</w:t>
            </w:r>
            <w:r w:rsidRPr="006A2F2F">
              <w:t xml:space="preserve"> Stunden</w:t>
            </w:r>
          </w:p>
        </w:tc>
        <w:tc>
          <w:tcPr>
            <w:tcW w:w="1343" w:type="dxa"/>
          </w:tcPr>
          <w:p w14:paraId="518AB0D0" w14:textId="4F521B5F" w:rsidR="00157C97" w:rsidRDefault="00157C97" w:rsidP="005713E0">
            <w:r>
              <w:t>1,5 Stunden</w:t>
            </w:r>
          </w:p>
        </w:tc>
        <w:tc>
          <w:tcPr>
            <w:tcW w:w="1344" w:type="dxa"/>
          </w:tcPr>
          <w:p w14:paraId="3DFD347A" w14:textId="77777777" w:rsidR="00157C97" w:rsidRDefault="00157C97" w:rsidP="005713E0"/>
        </w:tc>
      </w:tr>
      <w:tr w:rsidR="00157C97" w:rsidRPr="006A2F2F" w14:paraId="6B391067" w14:textId="35D2F155" w:rsidTr="00157C97">
        <w:trPr>
          <w:trHeight w:hRule="exact" w:val="284"/>
        </w:trPr>
        <w:tc>
          <w:tcPr>
            <w:tcW w:w="4673" w:type="dxa"/>
          </w:tcPr>
          <w:p w14:paraId="7904F5A0" w14:textId="77777777" w:rsidR="00157C97" w:rsidRPr="006A2F2F" w:rsidRDefault="00157C97" w:rsidP="005713E0">
            <w:pPr>
              <w:pStyle w:val="Listenabsatz"/>
              <w:numPr>
                <w:ilvl w:val="0"/>
                <w:numId w:val="6"/>
              </w:numPr>
            </w:pPr>
            <w:r>
              <w:t>Festlegen der Hardware</w:t>
            </w:r>
          </w:p>
        </w:tc>
        <w:tc>
          <w:tcPr>
            <w:tcW w:w="2268" w:type="dxa"/>
          </w:tcPr>
          <w:p w14:paraId="4E4FECB7" w14:textId="77777777" w:rsidR="00157C97" w:rsidRPr="006A2F2F" w:rsidRDefault="00157C97" w:rsidP="005713E0">
            <w:r>
              <w:t>0,5</w:t>
            </w:r>
            <w:r w:rsidRPr="006A2F2F">
              <w:t xml:space="preserve"> Stunden</w:t>
            </w:r>
          </w:p>
        </w:tc>
        <w:tc>
          <w:tcPr>
            <w:tcW w:w="1343" w:type="dxa"/>
          </w:tcPr>
          <w:p w14:paraId="3F66C2AA" w14:textId="32D68D54" w:rsidR="00157C97" w:rsidRDefault="00157C97" w:rsidP="005713E0">
            <w:r>
              <w:t>0,5 Stunden</w:t>
            </w:r>
          </w:p>
        </w:tc>
        <w:tc>
          <w:tcPr>
            <w:tcW w:w="1344" w:type="dxa"/>
          </w:tcPr>
          <w:p w14:paraId="78810884" w14:textId="77777777" w:rsidR="00157C97" w:rsidRDefault="00157C97" w:rsidP="005713E0"/>
        </w:tc>
      </w:tr>
      <w:tr w:rsidR="00157C97" w:rsidRPr="006A2F2F" w14:paraId="25C0FD11" w14:textId="0930AA77" w:rsidTr="00157C97">
        <w:trPr>
          <w:trHeight w:hRule="exact" w:val="284"/>
        </w:trPr>
        <w:tc>
          <w:tcPr>
            <w:tcW w:w="4673" w:type="dxa"/>
          </w:tcPr>
          <w:p w14:paraId="07373D27" w14:textId="77777777" w:rsidR="00157C97" w:rsidRPr="006A2F2F" w:rsidRDefault="00157C97" w:rsidP="005713E0">
            <w:pPr>
              <w:pStyle w:val="Listenabsatz"/>
              <w:numPr>
                <w:ilvl w:val="0"/>
                <w:numId w:val="6"/>
              </w:numPr>
            </w:pPr>
            <w:r>
              <w:t xml:space="preserve">Gantt-Diagramm erstellen </w:t>
            </w:r>
          </w:p>
        </w:tc>
        <w:tc>
          <w:tcPr>
            <w:tcW w:w="2268" w:type="dxa"/>
          </w:tcPr>
          <w:p w14:paraId="6D31ACD9" w14:textId="77777777" w:rsidR="00157C97" w:rsidRPr="006A2F2F" w:rsidRDefault="00157C97" w:rsidP="005713E0">
            <w:r w:rsidRPr="006A2F2F">
              <w:t>1</w:t>
            </w:r>
            <w:r>
              <w:t>,5</w:t>
            </w:r>
            <w:r w:rsidRPr="006A2F2F">
              <w:t xml:space="preserve"> Stunde</w:t>
            </w:r>
            <w:r>
              <w:t>n</w:t>
            </w:r>
          </w:p>
        </w:tc>
        <w:tc>
          <w:tcPr>
            <w:tcW w:w="1343" w:type="dxa"/>
          </w:tcPr>
          <w:p w14:paraId="0AA09FE3" w14:textId="0B7F493F" w:rsidR="00157C97" w:rsidRPr="006A2F2F" w:rsidRDefault="00157C97" w:rsidP="005713E0">
            <w:r>
              <w:t>1,5 Stunden</w:t>
            </w:r>
          </w:p>
        </w:tc>
        <w:tc>
          <w:tcPr>
            <w:tcW w:w="1344" w:type="dxa"/>
          </w:tcPr>
          <w:p w14:paraId="2B084A1C" w14:textId="77777777" w:rsidR="00157C97" w:rsidRPr="006A2F2F" w:rsidRDefault="00157C97" w:rsidP="005713E0"/>
        </w:tc>
      </w:tr>
      <w:tr w:rsidR="00157C97" w:rsidRPr="006A2F2F" w14:paraId="4FEC81F6" w14:textId="780FD475" w:rsidTr="00157C97">
        <w:trPr>
          <w:trHeight w:hRule="exact" w:val="284"/>
        </w:trPr>
        <w:tc>
          <w:tcPr>
            <w:tcW w:w="4673" w:type="dxa"/>
          </w:tcPr>
          <w:p w14:paraId="77B92EF1" w14:textId="4E565D70" w:rsidR="00157C97" w:rsidRDefault="00157C97" w:rsidP="005713E0">
            <w:pPr>
              <w:pStyle w:val="Listenabsatz"/>
              <w:numPr>
                <w:ilvl w:val="0"/>
                <w:numId w:val="6"/>
              </w:numPr>
            </w:pPr>
            <w:r>
              <w:t xml:space="preserve">Kostenanalyse &amp; Amortisationsrechnung </w:t>
            </w:r>
          </w:p>
        </w:tc>
        <w:tc>
          <w:tcPr>
            <w:tcW w:w="2268" w:type="dxa"/>
          </w:tcPr>
          <w:p w14:paraId="164AD57B" w14:textId="77777777" w:rsidR="00157C97" w:rsidRPr="006A2F2F" w:rsidRDefault="00157C97" w:rsidP="005713E0">
            <w:r>
              <w:t>1,5 Stunden</w:t>
            </w:r>
          </w:p>
        </w:tc>
        <w:tc>
          <w:tcPr>
            <w:tcW w:w="1343" w:type="dxa"/>
          </w:tcPr>
          <w:p w14:paraId="7AB34B9F" w14:textId="39530C59" w:rsidR="00157C97" w:rsidRDefault="002933DC" w:rsidP="005713E0">
            <w:r>
              <w:t>1,5 Stunden</w:t>
            </w:r>
          </w:p>
        </w:tc>
        <w:tc>
          <w:tcPr>
            <w:tcW w:w="1344" w:type="dxa"/>
          </w:tcPr>
          <w:p w14:paraId="125686DD" w14:textId="77777777" w:rsidR="00157C97" w:rsidRDefault="00157C97" w:rsidP="005713E0"/>
        </w:tc>
      </w:tr>
      <w:tr w:rsidR="00157C97" w:rsidRPr="006A2F2F" w14:paraId="70C36C44" w14:textId="1C809797" w:rsidTr="00157C97">
        <w:trPr>
          <w:trHeight w:hRule="exact" w:val="284"/>
        </w:trPr>
        <w:tc>
          <w:tcPr>
            <w:tcW w:w="4673" w:type="dxa"/>
          </w:tcPr>
          <w:p w14:paraId="3F428FA3" w14:textId="77777777" w:rsidR="00157C97" w:rsidRPr="006A2F2F" w:rsidRDefault="00157C97" w:rsidP="005713E0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2.Realisierungsphase</w:t>
            </w:r>
          </w:p>
          <w:p w14:paraId="778D2ED0" w14:textId="77777777" w:rsidR="00157C97" w:rsidRPr="006A2F2F" w:rsidRDefault="00157C97" w:rsidP="005713E0"/>
        </w:tc>
        <w:tc>
          <w:tcPr>
            <w:tcW w:w="2268" w:type="dxa"/>
          </w:tcPr>
          <w:p w14:paraId="7E49D027" w14:textId="77777777" w:rsidR="00157C97" w:rsidRPr="00557CD6" w:rsidRDefault="00157C97" w:rsidP="005713E0">
            <w:pPr>
              <w:rPr>
                <w:b/>
                <w:bCs/>
              </w:rPr>
            </w:pPr>
            <w:r w:rsidRPr="00557CD6">
              <w:rPr>
                <w:b/>
                <w:bCs/>
              </w:rPr>
              <w:t>Gesamt = 15 Stunden</w:t>
            </w:r>
          </w:p>
        </w:tc>
        <w:tc>
          <w:tcPr>
            <w:tcW w:w="1343" w:type="dxa"/>
          </w:tcPr>
          <w:p w14:paraId="19513C2C" w14:textId="069C2FE4" w:rsidR="00157C97" w:rsidRPr="00557CD6" w:rsidRDefault="002933DC" w:rsidP="005713E0">
            <w:pPr>
              <w:rPr>
                <w:b/>
                <w:bCs/>
              </w:rPr>
            </w:pPr>
            <w:r w:rsidRPr="00557CD6">
              <w:rPr>
                <w:b/>
                <w:bCs/>
              </w:rPr>
              <w:t>15 Stunden</w:t>
            </w:r>
          </w:p>
        </w:tc>
        <w:tc>
          <w:tcPr>
            <w:tcW w:w="1344" w:type="dxa"/>
          </w:tcPr>
          <w:p w14:paraId="0C444464" w14:textId="7DDCD6B9" w:rsidR="00157C97" w:rsidRPr="006A2F2F" w:rsidRDefault="00157C97" w:rsidP="005713E0"/>
        </w:tc>
      </w:tr>
      <w:tr w:rsidR="00157C97" w:rsidRPr="006A2F2F" w14:paraId="479F11C3" w14:textId="32005D36" w:rsidTr="00157C97">
        <w:trPr>
          <w:trHeight w:hRule="exact" w:val="284"/>
        </w:trPr>
        <w:tc>
          <w:tcPr>
            <w:tcW w:w="4673" w:type="dxa"/>
          </w:tcPr>
          <w:p w14:paraId="141D4F89" w14:textId="77777777" w:rsidR="00157C97" w:rsidRPr="006A2F2F" w:rsidRDefault="00157C97" w:rsidP="005713E0">
            <w:pPr>
              <w:pStyle w:val="Listenabsatz"/>
              <w:numPr>
                <w:ilvl w:val="0"/>
                <w:numId w:val="9"/>
              </w:numPr>
            </w:pPr>
            <w:proofErr w:type="spellStart"/>
            <w:r>
              <w:t>Proxmox</w:t>
            </w:r>
            <w:proofErr w:type="spellEnd"/>
            <w:r>
              <w:t xml:space="preserve"> VE VMs bereitstellen </w:t>
            </w:r>
          </w:p>
        </w:tc>
        <w:tc>
          <w:tcPr>
            <w:tcW w:w="2268" w:type="dxa"/>
          </w:tcPr>
          <w:p w14:paraId="438104B9" w14:textId="77777777" w:rsidR="00157C97" w:rsidRPr="006A2F2F" w:rsidRDefault="00157C97" w:rsidP="005713E0">
            <w:r>
              <w:t>3 Stunden</w:t>
            </w:r>
          </w:p>
        </w:tc>
        <w:tc>
          <w:tcPr>
            <w:tcW w:w="1343" w:type="dxa"/>
          </w:tcPr>
          <w:p w14:paraId="6E14677E" w14:textId="777B112E" w:rsidR="00157C97" w:rsidRDefault="002933DC" w:rsidP="005713E0">
            <w:r>
              <w:t>3 Stunden</w:t>
            </w:r>
          </w:p>
        </w:tc>
        <w:tc>
          <w:tcPr>
            <w:tcW w:w="1344" w:type="dxa"/>
          </w:tcPr>
          <w:p w14:paraId="5304B2E3" w14:textId="77777777" w:rsidR="00157C97" w:rsidRDefault="00157C97" w:rsidP="005713E0"/>
        </w:tc>
      </w:tr>
      <w:tr w:rsidR="00157C97" w:rsidRPr="006A2F2F" w14:paraId="304E8BD5" w14:textId="764F993C" w:rsidTr="00157C97">
        <w:trPr>
          <w:trHeight w:hRule="exact" w:val="284"/>
        </w:trPr>
        <w:tc>
          <w:tcPr>
            <w:tcW w:w="4673" w:type="dxa"/>
          </w:tcPr>
          <w:p w14:paraId="3C79368A" w14:textId="77777777" w:rsidR="00157C97" w:rsidRPr="006A2F2F" w:rsidRDefault="00157C97" w:rsidP="005713E0">
            <w:pPr>
              <w:pStyle w:val="Listenabsatz"/>
              <w:numPr>
                <w:ilvl w:val="0"/>
                <w:numId w:val="9"/>
              </w:numPr>
            </w:pPr>
            <w:r>
              <w:t>AD Konfigurieren</w:t>
            </w:r>
          </w:p>
        </w:tc>
        <w:tc>
          <w:tcPr>
            <w:tcW w:w="2268" w:type="dxa"/>
          </w:tcPr>
          <w:p w14:paraId="112E17AA" w14:textId="77777777" w:rsidR="00157C97" w:rsidRPr="006A2F2F" w:rsidRDefault="00157C97" w:rsidP="005713E0">
            <w:r w:rsidRPr="006A2F2F">
              <w:t>2 Stunden</w:t>
            </w:r>
          </w:p>
        </w:tc>
        <w:tc>
          <w:tcPr>
            <w:tcW w:w="1343" w:type="dxa"/>
          </w:tcPr>
          <w:p w14:paraId="046E7056" w14:textId="6C89BEBB" w:rsidR="00157C97" w:rsidRPr="006A2F2F" w:rsidRDefault="002933DC" w:rsidP="005713E0">
            <w:r>
              <w:t>2 Stunden</w:t>
            </w:r>
          </w:p>
        </w:tc>
        <w:tc>
          <w:tcPr>
            <w:tcW w:w="1344" w:type="dxa"/>
          </w:tcPr>
          <w:p w14:paraId="66B68CC7" w14:textId="77777777" w:rsidR="00157C97" w:rsidRPr="006A2F2F" w:rsidRDefault="00157C97" w:rsidP="005713E0"/>
        </w:tc>
      </w:tr>
      <w:tr w:rsidR="00157C97" w:rsidRPr="006A2F2F" w14:paraId="59E7CE81" w14:textId="0443A369" w:rsidTr="00157C97">
        <w:trPr>
          <w:trHeight w:hRule="exact" w:val="284"/>
        </w:trPr>
        <w:tc>
          <w:tcPr>
            <w:tcW w:w="4673" w:type="dxa"/>
          </w:tcPr>
          <w:p w14:paraId="50573143" w14:textId="77777777" w:rsidR="00157C97" w:rsidRPr="006A2F2F" w:rsidRDefault="00157C97" w:rsidP="005713E0">
            <w:pPr>
              <w:pStyle w:val="Listenabsatz"/>
              <w:numPr>
                <w:ilvl w:val="0"/>
                <w:numId w:val="9"/>
              </w:numPr>
              <w:tabs>
                <w:tab w:val="left" w:pos="1511"/>
              </w:tabs>
            </w:pPr>
            <w:r>
              <w:t>SMB-Share konfigurieren</w:t>
            </w:r>
          </w:p>
        </w:tc>
        <w:tc>
          <w:tcPr>
            <w:tcW w:w="2268" w:type="dxa"/>
          </w:tcPr>
          <w:p w14:paraId="3C09AABC" w14:textId="77777777" w:rsidR="00157C97" w:rsidRPr="006A2F2F" w:rsidRDefault="00157C97" w:rsidP="005713E0">
            <w:r w:rsidRPr="006A2F2F">
              <w:t>1</w:t>
            </w:r>
            <w:r>
              <w:t>,5</w:t>
            </w:r>
            <w:r w:rsidRPr="006A2F2F">
              <w:t xml:space="preserve"> Stunde</w:t>
            </w:r>
            <w:r>
              <w:t>n</w:t>
            </w:r>
          </w:p>
        </w:tc>
        <w:tc>
          <w:tcPr>
            <w:tcW w:w="1343" w:type="dxa"/>
          </w:tcPr>
          <w:p w14:paraId="5570D7BF" w14:textId="3B4BF4BA" w:rsidR="00157C97" w:rsidRPr="006A2F2F" w:rsidRDefault="002933DC" w:rsidP="005713E0">
            <w:r>
              <w:t>1,5 Stunden</w:t>
            </w:r>
          </w:p>
        </w:tc>
        <w:tc>
          <w:tcPr>
            <w:tcW w:w="1344" w:type="dxa"/>
          </w:tcPr>
          <w:p w14:paraId="31E0A2F3" w14:textId="0734BCFA" w:rsidR="00157C97" w:rsidRPr="006A2F2F" w:rsidRDefault="00157C97" w:rsidP="005713E0"/>
        </w:tc>
      </w:tr>
      <w:tr w:rsidR="00157C97" w:rsidRPr="006A2F2F" w14:paraId="5D3F1D84" w14:textId="11D819C6" w:rsidTr="00157C97">
        <w:trPr>
          <w:trHeight w:hRule="exact" w:val="284"/>
        </w:trPr>
        <w:tc>
          <w:tcPr>
            <w:tcW w:w="4673" w:type="dxa"/>
          </w:tcPr>
          <w:p w14:paraId="2CEA0D65" w14:textId="77777777" w:rsidR="00157C97" w:rsidRPr="006A2F2F" w:rsidRDefault="00157C97" w:rsidP="005713E0">
            <w:pPr>
              <w:pStyle w:val="Listenabsatz"/>
              <w:numPr>
                <w:ilvl w:val="0"/>
                <w:numId w:val="9"/>
              </w:numPr>
            </w:pPr>
            <w:proofErr w:type="spellStart"/>
            <w:r>
              <w:lastRenderedPageBreak/>
              <w:t>Jellyfin</w:t>
            </w:r>
            <w:proofErr w:type="spellEnd"/>
            <w:r>
              <w:t xml:space="preserve"> installieren</w:t>
            </w:r>
          </w:p>
        </w:tc>
        <w:tc>
          <w:tcPr>
            <w:tcW w:w="2268" w:type="dxa"/>
          </w:tcPr>
          <w:p w14:paraId="2A10B010" w14:textId="77777777" w:rsidR="00157C97" w:rsidRPr="006A2F2F" w:rsidRDefault="00157C97" w:rsidP="005713E0">
            <w:r>
              <w:t>1,5</w:t>
            </w:r>
            <w:r w:rsidRPr="006A2F2F">
              <w:t xml:space="preserve"> Stunde</w:t>
            </w:r>
            <w:r>
              <w:t>n</w:t>
            </w:r>
          </w:p>
        </w:tc>
        <w:tc>
          <w:tcPr>
            <w:tcW w:w="1343" w:type="dxa"/>
          </w:tcPr>
          <w:p w14:paraId="6D03372A" w14:textId="20E74B0C" w:rsidR="00157C97" w:rsidRDefault="002933DC" w:rsidP="005713E0">
            <w:r>
              <w:t>1,5 Stunden</w:t>
            </w:r>
          </w:p>
        </w:tc>
        <w:tc>
          <w:tcPr>
            <w:tcW w:w="1344" w:type="dxa"/>
          </w:tcPr>
          <w:p w14:paraId="2A617E13" w14:textId="77777777" w:rsidR="00157C97" w:rsidRDefault="00157C97" w:rsidP="005713E0"/>
        </w:tc>
      </w:tr>
      <w:tr w:rsidR="00157C97" w:rsidRPr="006A2F2F" w14:paraId="0224D0CC" w14:textId="792E5AC4" w:rsidTr="00157C97">
        <w:trPr>
          <w:trHeight w:hRule="exact" w:val="284"/>
        </w:trPr>
        <w:tc>
          <w:tcPr>
            <w:tcW w:w="4673" w:type="dxa"/>
          </w:tcPr>
          <w:p w14:paraId="595C4AA3" w14:textId="77777777" w:rsidR="00157C97" w:rsidRPr="006A2F2F" w:rsidRDefault="00157C97" w:rsidP="005713E0">
            <w:pPr>
              <w:pStyle w:val="Listenabsatz"/>
              <w:numPr>
                <w:ilvl w:val="0"/>
                <w:numId w:val="9"/>
              </w:numPr>
            </w:pPr>
            <w:proofErr w:type="spellStart"/>
            <w:r>
              <w:t>Jellyfin</w:t>
            </w:r>
            <w:proofErr w:type="spellEnd"/>
            <w:r>
              <w:t xml:space="preserve"> konfigurieren</w:t>
            </w:r>
          </w:p>
        </w:tc>
        <w:tc>
          <w:tcPr>
            <w:tcW w:w="2268" w:type="dxa"/>
          </w:tcPr>
          <w:p w14:paraId="44A82874" w14:textId="77777777" w:rsidR="00157C97" w:rsidRPr="006A2F2F" w:rsidRDefault="00157C97" w:rsidP="005713E0">
            <w:r>
              <w:t>3</w:t>
            </w:r>
            <w:r w:rsidRPr="006A2F2F">
              <w:t xml:space="preserve"> Stunde</w:t>
            </w:r>
            <w:r>
              <w:t>n</w:t>
            </w:r>
          </w:p>
        </w:tc>
        <w:tc>
          <w:tcPr>
            <w:tcW w:w="1343" w:type="dxa"/>
          </w:tcPr>
          <w:p w14:paraId="4C44A722" w14:textId="605F0AEE" w:rsidR="00157C97" w:rsidRDefault="002933DC" w:rsidP="005713E0">
            <w:r>
              <w:t>3 Stunden</w:t>
            </w:r>
          </w:p>
        </w:tc>
        <w:tc>
          <w:tcPr>
            <w:tcW w:w="1344" w:type="dxa"/>
          </w:tcPr>
          <w:p w14:paraId="025D166E" w14:textId="77777777" w:rsidR="00157C97" w:rsidRDefault="00157C97" w:rsidP="005713E0"/>
        </w:tc>
      </w:tr>
      <w:tr w:rsidR="00157C97" w:rsidRPr="006A2F2F" w14:paraId="19DBD12E" w14:textId="48322BF0" w:rsidTr="00157C97">
        <w:trPr>
          <w:trHeight w:hRule="exact" w:val="284"/>
        </w:trPr>
        <w:tc>
          <w:tcPr>
            <w:tcW w:w="4673" w:type="dxa"/>
          </w:tcPr>
          <w:p w14:paraId="596ACFBD" w14:textId="77777777" w:rsidR="00157C97" w:rsidRPr="006A2F2F" w:rsidRDefault="00157C97" w:rsidP="005713E0">
            <w:pPr>
              <w:pStyle w:val="Listenabsatz"/>
              <w:numPr>
                <w:ilvl w:val="0"/>
                <w:numId w:val="9"/>
              </w:numPr>
            </w:pPr>
            <w:r>
              <w:t>VPN installieren &amp; einrichten</w:t>
            </w:r>
          </w:p>
        </w:tc>
        <w:tc>
          <w:tcPr>
            <w:tcW w:w="2268" w:type="dxa"/>
          </w:tcPr>
          <w:p w14:paraId="71B07740" w14:textId="77777777" w:rsidR="00157C97" w:rsidRPr="006A2F2F" w:rsidRDefault="00157C97" w:rsidP="005713E0">
            <w:r>
              <w:t>3</w:t>
            </w:r>
            <w:r w:rsidRPr="006A2F2F">
              <w:t xml:space="preserve"> Stunden</w:t>
            </w:r>
          </w:p>
        </w:tc>
        <w:tc>
          <w:tcPr>
            <w:tcW w:w="1343" w:type="dxa"/>
          </w:tcPr>
          <w:p w14:paraId="42BA695D" w14:textId="45115887" w:rsidR="00157C97" w:rsidRDefault="002933DC" w:rsidP="005713E0">
            <w:r>
              <w:t>3 Stunden</w:t>
            </w:r>
          </w:p>
        </w:tc>
        <w:tc>
          <w:tcPr>
            <w:tcW w:w="1344" w:type="dxa"/>
          </w:tcPr>
          <w:p w14:paraId="47CC75F3" w14:textId="77777777" w:rsidR="00157C97" w:rsidRDefault="00157C97" w:rsidP="005713E0"/>
        </w:tc>
      </w:tr>
      <w:tr w:rsidR="00157C97" w:rsidRPr="006A2F2F" w14:paraId="1DFA7834" w14:textId="09D5BB01" w:rsidTr="00157C97">
        <w:trPr>
          <w:trHeight w:hRule="exact" w:val="284"/>
        </w:trPr>
        <w:tc>
          <w:tcPr>
            <w:tcW w:w="4673" w:type="dxa"/>
          </w:tcPr>
          <w:p w14:paraId="20F4A02A" w14:textId="77777777" w:rsidR="00157C97" w:rsidRPr="006A2F2F" w:rsidRDefault="00157C97" w:rsidP="005713E0">
            <w:pPr>
              <w:pStyle w:val="Listenabsatz"/>
              <w:numPr>
                <w:ilvl w:val="0"/>
                <w:numId w:val="9"/>
              </w:numPr>
            </w:pPr>
            <w:r>
              <w:t xml:space="preserve">Funktionstest </w:t>
            </w:r>
          </w:p>
        </w:tc>
        <w:tc>
          <w:tcPr>
            <w:tcW w:w="2268" w:type="dxa"/>
          </w:tcPr>
          <w:p w14:paraId="63B1258D" w14:textId="77777777" w:rsidR="00157C97" w:rsidRPr="006A2F2F" w:rsidRDefault="00157C97" w:rsidP="005713E0">
            <w:r>
              <w:t>1</w:t>
            </w:r>
            <w:r w:rsidRPr="006A2F2F">
              <w:t xml:space="preserve"> Stunde</w:t>
            </w:r>
          </w:p>
        </w:tc>
        <w:tc>
          <w:tcPr>
            <w:tcW w:w="1343" w:type="dxa"/>
          </w:tcPr>
          <w:p w14:paraId="489A2D22" w14:textId="40F28019" w:rsidR="00157C97" w:rsidRDefault="002933DC" w:rsidP="005713E0">
            <w:r>
              <w:t>1 Stunde</w:t>
            </w:r>
          </w:p>
        </w:tc>
        <w:tc>
          <w:tcPr>
            <w:tcW w:w="1344" w:type="dxa"/>
          </w:tcPr>
          <w:p w14:paraId="6773D307" w14:textId="77777777" w:rsidR="00157C97" w:rsidRDefault="00157C97" w:rsidP="005713E0"/>
        </w:tc>
      </w:tr>
      <w:tr w:rsidR="00157C97" w:rsidRPr="006A2F2F" w14:paraId="77F898C2" w14:textId="6173A030" w:rsidTr="00157C97">
        <w:trPr>
          <w:trHeight w:hRule="exact" w:val="284"/>
        </w:trPr>
        <w:tc>
          <w:tcPr>
            <w:tcW w:w="4673" w:type="dxa"/>
          </w:tcPr>
          <w:p w14:paraId="2CE21E89" w14:textId="77777777" w:rsidR="00157C97" w:rsidRPr="006A2F2F" w:rsidRDefault="00157C97" w:rsidP="005713E0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3.Projektabschluss</w:t>
            </w:r>
          </w:p>
        </w:tc>
        <w:tc>
          <w:tcPr>
            <w:tcW w:w="2268" w:type="dxa"/>
          </w:tcPr>
          <w:p w14:paraId="79BA37B8" w14:textId="77777777" w:rsidR="00157C97" w:rsidRPr="00557CD6" w:rsidRDefault="00157C97" w:rsidP="005713E0">
            <w:pPr>
              <w:rPr>
                <w:b/>
                <w:bCs/>
              </w:rPr>
            </w:pPr>
            <w:r w:rsidRPr="00557CD6">
              <w:rPr>
                <w:b/>
                <w:bCs/>
              </w:rPr>
              <w:t>Gesamt = 17 Stunden</w:t>
            </w:r>
          </w:p>
        </w:tc>
        <w:tc>
          <w:tcPr>
            <w:tcW w:w="1343" w:type="dxa"/>
          </w:tcPr>
          <w:p w14:paraId="7FE87E32" w14:textId="3ABCBC79" w:rsidR="00157C97" w:rsidRPr="00557CD6" w:rsidRDefault="002933DC" w:rsidP="005713E0">
            <w:pPr>
              <w:rPr>
                <w:b/>
                <w:bCs/>
              </w:rPr>
            </w:pPr>
            <w:r w:rsidRPr="00557CD6">
              <w:rPr>
                <w:b/>
                <w:bCs/>
              </w:rPr>
              <w:t>18 Stunden</w:t>
            </w:r>
          </w:p>
        </w:tc>
        <w:tc>
          <w:tcPr>
            <w:tcW w:w="1344" w:type="dxa"/>
          </w:tcPr>
          <w:p w14:paraId="2BD539D0" w14:textId="114EA24E" w:rsidR="00157C97" w:rsidRPr="006A2F2F" w:rsidRDefault="00157C97" w:rsidP="005713E0"/>
        </w:tc>
      </w:tr>
      <w:tr w:rsidR="00157C97" w:rsidRPr="006A2F2F" w14:paraId="3515E27C" w14:textId="2E17BB61" w:rsidTr="00157C97">
        <w:trPr>
          <w:trHeight w:hRule="exact" w:val="284"/>
        </w:trPr>
        <w:tc>
          <w:tcPr>
            <w:tcW w:w="4673" w:type="dxa"/>
          </w:tcPr>
          <w:p w14:paraId="170941B1" w14:textId="77777777" w:rsidR="00157C97" w:rsidRPr="006A2F2F" w:rsidRDefault="00157C97" w:rsidP="005713E0">
            <w:pPr>
              <w:pStyle w:val="Listenabsatz"/>
              <w:numPr>
                <w:ilvl w:val="0"/>
                <w:numId w:val="9"/>
              </w:numPr>
            </w:pPr>
            <w:r w:rsidRPr="006A2F2F">
              <w:t>Erstellung einer Projektdokumentation</w:t>
            </w:r>
          </w:p>
        </w:tc>
        <w:tc>
          <w:tcPr>
            <w:tcW w:w="2268" w:type="dxa"/>
          </w:tcPr>
          <w:p w14:paraId="5929D67A" w14:textId="77777777" w:rsidR="00157C97" w:rsidRPr="006A2F2F" w:rsidRDefault="00157C97" w:rsidP="005713E0">
            <w:r w:rsidRPr="006A2F2F">
              <w:t>10 Stunden</w:t>
            </w:r>
          </w:p>
        </w:tc>
        <w:tc>
          <w:tcPr>
            <w:tcW w:w="1343" w:type="dxa"/>
          </w:tcPr>
          <w:p w14:paraId="11055992" w14:textId="7122332E" w:rsidR="00157C97" w:rsidRPr="006A2F2F" w:rsidRDefault="002933DC" w:rsidP="005713E0">
            <w:r>
              <w:t>11 Stunden</w:t>
            </w:r>
          </w:p>
        </w:tc>
        <w:tc>
          <w:tcPr>
            <w:tcW w:w="1344" w:type="dxa"/>
          </w:tcPr>
          <w:p w14:paraId="5F7C3168" w14:textId="4C4BA6AB" w:rsidR="00157C97" w:rsidRPr="006A2F2F" w:rsidRDefault="002933DC" w:rsidP="005713E0">
            <w:r>
              <w:t>+ 1 Stunde</w:t>
            </w:r>
          </w:p>
        </w:tc>
      </w:tr>
      <w:tr w:rsidR="00157C97" w:rsidRPr="006A2F2F" w14:paraId="0AC35AB1" w14:textId="3A805353" w:rsidTr="00157C97">
        <w:trPr>
          <w:trHeight w:hRule="exact" w:val="284"/>
        </w:trPr>
        <w:tc>
          <w:tcPr>
            <w:tcW w:w="4673" w:type="dxa"/>
          </w:tcPr>
          <w:p w14:paraId="239E728F" w14:textId="77777777" w:rsidR="00157C97" w:rsidRPr="006A2F2F" w:rsidRDefault="00157C97" w:rsidP="005713E0">
            <w:pPr>
              <w:pStyle w:val="Listenabsatz"/>
              <w:numPr>
                <w:ilvl w:val="0"/>
                <w:numId w:val="9"/>
              </w:numPr>
            </w:pPr>
            <w:r>
              <w:t xml:space="preserve">Erstellung einer Projektpräsentation </w:t>
            </w:r>
          </w:p>
        </w:tc>
        <w:tc>
          <w:tcPr>
            <w:tcW w:w="2268" w:type="dxa"/>
          </w:tcPr>
          <w:p w14:paraId="109DA4AE" w14:textId="77777777" w:rsidR="00157C97" w:rsidRPr="006A2F2F" w:rsidRDefault="00157C97" w:rsidP="005713E0">
            <w:r>
              <w:t>4</w:t>
            </w:r>
            <w:r w:rsidRPr="006A2F2F">
              <w:t xml:space="preserve"> Stunden</w:t>
            </w:r>
          </w:p>
        </w:tc>
        <w:tc>
          <w:tcPr>
            <w:tcW w:w="1343" w:type="dxa"/>
          </w:tcPr>
          <w:p w14:paraId="50EC0EFA" w14:textId="2AAECF13" w:rsidR="00157C97" w:rsidRDefault="002933DC" w:rsidP="005713E0">
            <w:r>
              <w:t>4 Stunden</w:t>
            </w:r>
          </w:p>
        </w:tc>
        <w:tc>
          <w:tcPr>
            <w:tcW w:w="1344" w:type="dxa"/>
          </w:tcPr>
          <w:p w14:paraId="68096A3F" w14:textId="77777777" w:rsidR="00157C97" w:rsidRDefault="00157C97" w:rsidP="005713E0"/>
        </w:tc>
      </w:tr>
      <w:tr w:rsidR="00157C97" w:rsidRPr="006A2F2F" w14:paraId="29E7810A" w14:textId="4C3DDD96" w:rsidTr="00157C97">
        <w:trPr>
          <w:trHeight w:hRule="exact" w:val="284"/>
        </w:trPr>
        <w:tc>
          <w:tcPr>
            <w:tcW w:w="4673" w:type="dxa"/>
          </w:tcPr>
          <w:p w14:paraId="037AE39D" w14:textId="77777777" w:rsidR="00157C97" w:rsidRPr="006A2F2F" w:rsidRDefault="00157C97" w:rsidP="005713E0">
            <w:pPr>
              <w:pStyle w:val="Listenabsatz"/>
              <w:numPr>
                <w:ilvl w:val="0"/>
                <w:numId w:val="9"/>
              </w:numPr>
            </w:pPr>
            <w:r>
              <w:t>Projektauswertung</w:t>
            </w:r>
          </w:p>
        </w:tc>
        <w:tc>
          <w:tcPr>
            <w:tcW w:w="2268" w:type="dxa"/>
          </w:tcPr>
          <w:p w14:paraId="1C7AB110" w14:textId="77777777" w:rsidR="00157C97" w:rsidRPr="006A2F2F" w:rsidRDefault="00157C97" w:rsidP="005713E0">
            <w:r>
              <w:t>2</w:t>
            </w:r>
            <w:r w:rsidRPr="006A2F2F">
              <w:t xml:space="preserve"> Stunde</w:t>
            </w:r>
            <w:r>
              <w:t>n</w:t>
            </w:r>
          </w:p>
        </w:tc>
        <w:tc>
          <w:tcPr>
            <w:tcW w:w="1343" w:type="dxa"/>
          </w:tcPr>
          <w:p w14:paraId="35EBD3B7" w14:textId="661F6400" w:rsidR="00157C97" w:rsidRDefault="002933DC" w:rsidP="005713E0">
            <w:r>
              <w:t>2 Stunden</w:t>
            </w:r>
          </w:p>
        </w:tc>
        <w:tc>
          <w:tcPr>
            <w:tcW w:w="1344" w:type="dxa"/>
          </w:tcPr>
          <w:p w14:paraId="7C6A9024" w14:textId="77777777" w:rsidR="00157C97" w:rsidRDefault="00157C97" w:rsidP="005713E0"/>
        </w:tc>
      </w:tr>
      <w:tr w:rsidR="00157C97" w:rsidRPr="006A2F2F" w14:paraId="5005E36F" w14:textId="1F28AE50" w:rsidTr="00157C97">
        <w:trPr>
          <w:trHeight w:hRule="exact" w:val="284"/>
        </w:trPr>
        <w:tc>
          <w:tcPr>
            <w:tcW w:w="4673" w:type="dxa"/>
          </w:tcPr>
          <w:p w14:paraId="314E2863" w14:textId="77777777" w:rsidR="00157C97" w:rsidRPr="006A2F2F" w:rsidRDefault="00157C97" w:rsidP="005713E0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4.Sonstiges</w:t>
            </w:r>
          </w:p>
        </w:tc>
        <w:tc>
          <w:tcPr>
            <w:tcW w:w="2268" w:type="dxa"/>
          </w:tcPr>
          <w:p w14:paraId="1E7029F2" w14:textId="77777777" w:rsidR="00157C97" w:rsidRPr="00557CD6" w:rsidRDefault="00157C97" w:rsidP="005713E0">
            <w:pPr>
              <w:rPr>
                <w:b/>
                <w:bCs/>
              </w:rPr>
            </w:pPr>
            <w:r w:rsidRPr="00557CD6">
              <w:rPr>
                <w:b/>
                <w:bCs/>
              </w:rPr>
              <w:t>Gesamt = 1 Stunde</w:t>
            </w:r>
          </w:p>
        </w:tc>
        <w:tc>
          <w:tcPr>
            <w:tcW w:w="1343" w:type="dxa"/>
          </w:tcPr>
          <w:p w14:paraId="4E53B3E3" w14:textId="0393A87F" w:rsidR="00157C97" w:rsidRPr="00557CD6" w:rsidRDefault="002933DC" w:rsidP="005713E0">
            <w:pPr>
              <w:rPr>
                <w:b/>
                <w:bCs/>
              </w:rPr>
            </w:pPr>
            <w:r w:rsidRPr="00557CD6">
              <w:rPr>
                <w:b/>
                <w:bCs/>
              </w:rPr>
              <w:t xml:space="preserve">0 Stunden </w:t>
            </w:r>
          </w:p>
        </w:tc>
        <w:tc>
          <w:tcPr>
            <w:tcW w:w="1344" w:type="dxa"/>
          </w:tcPr>
          <w:p w14:paraId="76B40901" w14:textId="504DE4D0" w:rsidR="00157C97" w:rsidRPr="006A2F2F" w:rsidRDefault="00157C97" w:rsidP="002933DC"/>
        </w:tc>
      </w:tr>
      <w:tr w:rsidR="00157C97" w:rsidRPr="006A2F2F" w14:paraId="06EA1C9E" w14:textId="73CA5250" w:rsidTr="00157C97">
        <w:trPr>
          <w:trHeight w:hRule="exact" w:val="284"/>
        </w:trPr>
        <w:tc>
          <w:tcPr>
            <w:tcW w:w="4673" w:type="dxa"/>
          </w:tcPr>
          <w:p w14:paraId="0CF2EDD9" w14:textId="64E5DF6F" w:rsidR="00157C97" w:rsidRPr="006A2F2F" w:rsidRDefault="00157C97" w:rsidP="005713E0">
            <w:pPr>
              <w:pStyle w:val="Listenabsatz"/>
              <w:numPr>
                <w:ilvl w:val="0"/>
                <w:numId w:val="9"/>
              </w:numPr>
            </w:pPr>
            <w:r w:rsidRPr="006A2F2F">
              <w:t>Puffer</w:t>
            </w:r>
          </w:p>
        </w:tc>
        <w:tc>
          <w:tcPr>
            <w:tcW w:w="2268" w:type="dxa"/>
          </w:tcPr>
          <w:p w14:paraId="5E9B4D1C" w14:textId="0837158A" w:rsidR="00157C97" w:rsidRPr="006A2F2F" w:rsidRDefault="00557CD6" w:rsidP="00557CD6">
            <w:r>
              <w:t xml:space="preserve">1 </w:t>
            </w:r>
            <w:r w:rsidR="00157C97" w:rsidRPr="006A2F2F">
              <w:t>Stunde</w:t>
            </w:r>
          </w:p>
        </w:tc>
        <w:tc>
          <w:tcPr>
            <w:tcW w:w="1343" w:type="dxa"/>
          </w:tcPr>
          <w:p w14:paraId="4878CCEE" w14:textId="3FAF94C8" w:rsidR="00157C97" w:rsidRPr="006A2F2F" w:rsidRDefault="00557CD6" w:rsidP="00557CD6">
            <w:r>
              <w:t xml:space="preserve">1 </w:t>
            </w:r>
            <w:r w:rsidR="002933DC">
              <w:t>Stunden</w:t>
            </w:r>
          </w:p>
        </w:tc>
        <w:tc>
          <w:tcPr>
            <w:tcW w:w="1344" w:type="dxa"/>
          </w:tcPr>
          <w:p w14:paraId="33C4B715" w14:textId="3636AC24" w:rsidR="00157C97" w:rsidRPr="006A2F2F" w:rsidRDefault="00557CD6" w:rsidP="00557CD6">
            <w:r>
              <w:t xml:space="preserve">- </w:t>
            </w:r>
            <w:r w:rsidR="002933DC">
              <w:t>1 Stunde</w:t>
            </w:r>
          </w:p>
        </w:tc>
      </w:tr>
      <w:tr w:rsidR="00157C97" w:rsidRPr="006A2F2F" w14:paraId="21095C88" w14:textId="1CB06963" w:rsidTr="00157C97">
        <w:trPr>
          <w:trHeight w:hRule="exact" w:val="284"/>
        </w:trPr>
        <w:tc>
          <w:tcPr>
            <w:tcW w:w="4673" w:type="dxa"/>
          </w:tcPr>
          <w:p w14:paraId="5E588D06" w14:textId="77777777" w:rsidR="00157C97" w:rsidRPr="006A2F2F" w:rsidRDefault="00157C97" w:rsidP="005713E0">
            <w:pPr>
              <w:rPr>
                <w:b/>
                <w:bCs/>
              </w:rPr>
            </w:pPr>
            <w:r w:rsidRPr="006A2F2F">
              <w:rPr>
                <w:b/>
                <w:bCs/>
              </w:rPr>
              <w:t>Gesamt</w:t>
            </w:r>
          </w:p>
        </w:tc>
        <w:tc>
          <w:tcPr>
            <w:tcW w:w="2268" w:type="dxa"/>
          </w:tcPr>
          <w:p w14:paraId="0626FECB" w14:textId="77777777" w:rsidR="00157C97" w:rsidRPr="006A2F2F" w:rsidRDefault="00157C97" w:rsidP="005713E0">
            <w:pPr>
              <w:keepNext/>
              <w:rPr>
                <w:b/>
                <w:bCs/>
              </w:rPr>
            </w:pPr>
            <w:r w:rsidRPr="006A2F2F">
              <w:rPr>
                <w:b/>
                <w:bCs/>
              </w:rPr>
              <w:t>40 Stunden</w:t>
            </w:r>
          </w:p>
        </w:tc>
        <w:tc>
          <w:tcPr>
            <w:tcW w:w="1343" w:type="dxa"/>
          </w:tcPr>
          <w:p w14:paraId="786E3F85" w14:textId="59BDBD89" w:rsidR="00157C97" w:rsidRPr="006A2F2F" w:rsidRDefault="00557CD6" w:rsidP="005713E0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40 Stunden</w:t>
            </w:r>
          </w:p>
        </w:tc>
        <w:tc>
          <w:tcPr>
            <w:tcW w:w="1344" w:type="dxa"/>
          </w:tcPr>
          <w:p w14:paraId="36C7BCC1" w14:textId="2F8614C6" w:rsidR="00157C97" w:rsidRPr="006A2F2F" w:rsidRDefault="00557CD6" w:rsidP="005713E0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>0 Stunden</w:t>
            </w:r>
          </w:p>
        </w:tc>
      </w:tr>
    </w:tbl>
    <w:p w14:paraId="0F2BF7BE" w14:textId="57CC8DB2" w:rsidR="00387E13" w:rsidRPr="006A2F2F" w:rsidRDefault="005A050C" w:rsidP="005A050C">
      <w:pPr>
        <w:pStyle w:val="Beschriftung"/>
      </w:pPr>
      <w:r w:rsidRPr="006A2F2F">
        <w:t xml:space="preserve">Tabelle </w:t>
      </w:r>
      <w:fldSimple w:instr=" SEQ Tabelle \* ARABIC ">
        <w:r w:rsidR="00A25A36">
          <w:rPr>
            <w:noProof/>
          </w:rPr>
          <w:t>5</w:t>
        </w:r>
      </w:fldSimple>
      <w:r w:rsidRPr="006A2F2F">
        <w:t xml:space="preserve"> Abweichung</w:t>
      </w:r>
    </w:p>
    <w:p w14:paraId="55C9582F" w14:textId="0B8E15C5" w:rsidR="00453715" w:rsidRPr="006A2F2F" w:rsidRDefault="00C353EA" w:rsidP="007D47C1">
      <w:r w:rsidRPr="006A2F2F">
        <w:t>Das Stunden</w:t>
      </w:r>
      <w:r w:rsidR="00D9615D">
        <w:t>z</w:t>
      </w:r>
      <w:r w:rsidRPr="006A2F2F">
        <w:t xml:space="preserve">iel von 40 Stunden wurde trotz der </w:t>
      </w:r>
      <w:r w:rsidR="006F10B6" w:rsidRPr="006A2F2F">
        <w:t>Abweichung</w:t>
      </w:r>
      <w:r w:rsidRPr="006A2F2F">
        <w:t xml:space="preserve"> erfüllt, da im </w:t>
      </w:r>
      <w:r w:rsidR="006F10B6" w:rsidRPr="006A2F2F">
        <w:t>Vorgang</w:t>
      </w:r>
      <w:r w:rsidRPr="006A2F2F">
        <w:t xml:space="preserve"> </w:t>
      </w:r>
      <w:r w:rsidR="006F10B6" w:rsidRPr="006A2F2F">
        <w:t>bereits</w:t>
      </w:r>
      <w:r w:rsidRPr="006A2F2F">
        <w:t xml:space="preserve"> ein Puffer </w:t>
      </w:r>
      <w:r w:rsidR="007D47C1">
        <w:t>dafür eingeplant wurde.</w:t>
      </w:r>
    </w:p>
    <w:p w14:paraId="5E955763" w14:textId="18138FBF" w:rsidR="000D1600" w:rsidRPr="006A2F2F" w:rsidRDefault="003160A6" w:rsidP="003160A6">
      <w:pPr>
        <w:pStyle w:val="berschrift2"/>
      </w:pPr>
      <w:bookmarkStart w:id="51" w:name="_Toc223105594"/>
      <w:r w:rsidRPr="006A2F2F">
        <w:t>4.</w:t>
      </w:r>
      <w:r w:rsidR="007D47C1">
        <w:t>4</w:t>
      </w:r>
      <w:r w:rsidRPr="006A2F2F">
        <w:t xml:space="preserve"> Fazit un</w:t>
      </w:r>
      <w:r w:rsidR="00653BA0" w:rsidRPr="006A2F2F">
        <w:t>d</w:t>
      </w:r>
      <w:r w:rsidRPr="006A2F2F">
        <w:t xml:space="preserve"> Zukunftsausblick</w:t>
      </w:r>
      <w:bookmarkEnd w:id="51"/>
    </w:p>
    <w:p w14:paraId="4CC2F78F" w14:textId="77777777" w:rsidR="00502EDD" w:rsidRDefault="007D47C1" w:rsidP="007D47C1">
      <w:pPr>
        <w:spacing w:after="160"/>
      </w:pPr>
      <w:r>
        <w:t xml:space="preserve">Im Rahmen des Projekts wurde eine vollständig funktionsfähige Medienserver-Umgebung auf Basis der bestehenden </w:t>
      </w:r>
      <w:proofErr w:type="spellStart"/>
      <w:r>
        <w:t>Virtualisierungsinfrastruktur</w:t>
      </w:r>
      <w:proofErr w:type="spellEnd"/>
      <w:r>
        <w:t xml:space="preserve"> umgesetzt. Die Integration in das </w:t>
      </w:r>
      <w:proofErr w:type="spellStart"/>
      <w:r>
        <w:t>Active</w:t>
      </w:r>
      <w:proofErr w:type="spellEnd"/>
      <w:r>
        <w:t xml:space="preserve"> Directory ermöglicht eine zentrale Benutzer- und Rechteverwaltung. Durch die Anbindung des SMB-Shares steht eine strukturierte und getrennte Ablage der Mediendaten zur Verfügung. Mit der GPU-Unterstützung wurde hardwarebeschleunigtes Transkodieren realisiert. Der externe Zugriff erfolgt abgesichert über das </w:t>
      </w:r>
      <w:proofErr w:type="spellStart"/>
      <w:r>
        <w:t>Tailscale</w:t>
      </w:r>
      <w:proofErr w:type="spellEnd"/>
      <w:r>
        <w:t xml:space="preserve">-VPN ohne zusätzliche Portfreigaben am Router. </w:t>
      </w:r>
    </w:p>
    <w:p w14:paraId="338C8D81" w14:textId="77777777" w:rsidR="00502EDD" w:rsidRDefault="00502EDD" w:rsidP="007D47C1">
      <w:pPr>
        <w:spacing w:after="160"/>
      </w:pPr>
      <w:r>
        <w:t>Die geplanten Projektanforderungen wurden vollständig realisiert und durch abschließende Funktionstests bestätigt.</w:t>
      </w:r>
    </w:p>
    <w:p w14:paraId="5D7390E4" w14:textId="7BE24C0D" w:rsidR="00E57490" w:rsidRPr="006A2F2F" w:rsidRDefault="007D47C1" w:rsidP="007D47C1">
      <w:pPr>
        <w:spacing w:after="160"/>
        <w:rPr>
          <w:rFonts w:eastAsiaTheme="majorEastAsia" w:cstheme="majorBidi"/>
          <w:b/>
          <w:caps/>
          <w:color w:val="00507E" w:themeColor="text2"/>
          <w:sz w:val="32"/>
          <w:szCs w:val="32"/>
        </w:rPr>
      </w:pPr>
      <w:r>
        <w:t>Zukünftig ist geplant, die eingesetzte Grafikkarte durch ein leistungsfähigeres Modell zu ersetzen, um insbesondere bei 4K-Inhalten eine schnellere und stabilere Transkodierung zu ermöglichen.</w:t>
      </w:r>
      <w:r w:rsidR="00E57490" w:rsidRPr="006A2F2F">
        <w:br w:type="page"/>
      </w:r>
    </w:p>
    <w:p w14:paraId="09FEFC00" w14:textId="572C66E0" w:rsidR="00590474" w:rsidRPr="006A2F2F" w:rsidRDefault="00590474" w:rsidP="00590474">
      <w:pPr>
        <w:pStyle w:val="berschrift1"/>
      </w:pPr>
      <w:bookmarkStart w:id="52" w:name="_Toc223105595"/>
      <w:r w:rsidRPr="006A2F2F">
        <w:lastRenderedPageBreak/>
        <w:t>5 Anhang</w:t>
      </w:r>
      <w:bookmarkEnd w:id="52"/>
    </w:p>
    <w:p w14:paraId="447BEA54" w14:textId="77777777" w:rsidR="007749EA" w:rsidRPr="006A2F2F" w:rsidRDefault="0008291A" w:rsidP="0008291A">
      <w:pPr>
        <w:pStyle w:val="berschrift2"/>
      </w:pPr>
      <w:bookmarkStart w:id="53" w:name="_Toc223105596"/>
      <w:r w:rsidRPr="006A2F2F">
        <w:t>5.1 Glossar</w:t>
      </w:r>
      <w:bookmarkEnd w:id="53"/>
    </w:p>
    <w:p w14:paraId="78992538" w14:textId="77777777" w:rsidR="00D76543" w:rsidRDefault="00D76543" w:rsidP="004B692D">
      <w:pPr>
        <w:pStyle w:val="Beschriftung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30"/>
        <w:gridCol w:w="6798"/>
      </w:tblGrid>
      <w:tr w:rsidR="00D76543" w14:paraId="39E67A81" w14:textId="77777777" w:rsidTr="00D76543">
        <w:tc>
          <w:tcPr>
            <w:tcW w:w="2830" w:type="dxa"/>
          </w:tcPr>
          <w:p w14:paraId="241C34AF" w14:textId="49BFC23C" w:rsidR="00D76543" w:rsidRDefault="00E65503" w:rsidP="00D76543">
            <w:proofErr w:type="spellStart"/>
            <w:r>
              <w:t>Jellyfin</w:t>
            </w:r>
            <w:proofErr w:type="spellEnd"/>
          </w:p>
        </w:tc>
        <w:tc>
          <w:tcPr>
            <w:tcW w:w="6798" w:type="dxa"/>
          </w:tcPr>
          <w:p w14:paraId="691DDE4F" w14:textId="1263B7F2" w:rsidR="00D76543" w:rsidRDefault="00E65503" w:rsidP="008A3F0A">
            <w:pPr>
              <w:pStyle w:val="KeinLeerraum"/>
            </w:pPr>
            <w:r>
              <w:t>Eine Open-Source-Software zur Verwaltung und zum Streaming von Medien (Filmen, Serien, Musik).</w:t>
            </w:r>
          </w:p>
        </w:tc>
      </w:tr>
      <w:tr w:rsidR="00D76543" w14:paraId="661D1D9F" w14:textId="77777777" w:rsidTr="00D76543">
        <w:tc>
          <w:tcPr>
            <w:tcW w:w="2830" w:type="dxa"/>
          </w:tcPr>
          <w:p w14:paraId="59F67FBA" w14:textId="165E55AA" w:rsidR="00D76543" w:rsidRDefault="00316AC1" w:rsidP="00D76543">
            <w:r>
              <w:t xml:space="preserve">Hypervisor </w:t>
            </w:r>
          </w:p>
        </w:tc>
        <w:tc>
          <w:tcPr>
            <w:tcW w:w="6798" w:type="dxa"/>
          </w:tcPr>
          <w:p w14:paraId="608EECBE" w14:textId="7872542A" w:rsidR="00D76543" w:rsidRDefault="00AE2515" w:rsidP="00AE2515">
            <w:pPr>
              <w:pStyle w:val="KeinLeerraum"/>
            </w:pPr>
            <w:r>
              <w:t xml:space="preserve">Software zu Erstellung und Verwaltung von Virtuellen Maschinen. (Hier </w:t>
            </w:r>
            <w:proofErr w:type="spellStart"/>
            <w:r>
              <w:t>Proxmox</w:t>
            </w:r>
            <w:proofErr w:type="spellEnd"/>
            <w:r>
              <w:t xml:space="preserve"> VE)</w:t>
            </w:r>
          </w:p>
        </w:tc>
      </w:tr>
      <w:tr w:rsidR="00D76543" w14:paraId="2E3BE5DD" w14:textId="77777777" w:rsidTr="00D76543">
        <w:tc>
          <w:tcPr>
            <w:tcW w:w="2830" w:type="dxa"/>
          </w:tcPr>
          <w:p w14:paraId="06064C7C" w14:textId="692EBB81" w:rsidR="00316AC1" w:rsidRDefault="00316AC1" w:rsidP="00D76543">
            <w:r>
              <w:t xml:space="preserve">Virtuelle </w:t>
            </w:r>
            <w:proofErr w:type="spellStart"/>
            <w:r>
              <w:t>Maschiene</w:t>
            </w:r>
            <w:proofErr w:type="spellEnd"/>
            <w:r>
              <w:t xml:space="preserve"> (VM) </w:t>
            </w:r>
          </w:p>
        </w:tc>
        <w:tc>
          <w:tcPr>
            <w:tcW w:w="6798" w:type="dxa"/>
          </w:tcPr>
          <w:p w14:paraId="3AB0DDDB" w14:textId="273EEB7C" w:rsidR="00D76543" w:rsidRDefault="00D772D5" w:rsidP="00D772D5">
            <w:pPr>
              <w:pStyle w:val="KeinLeerraum"/>
            </w:pPr>
            <w:r>
              <w:t>Ein per Software emulierter Computer, der wie ein eigenständiges System auf einem Host-Rechner läuft.</w:t>
            </w:r>
          </w:p>
        </w:tc>
      </w:tr>
      <w:tr w:rsidR="00D76543" w14:paraId="4C85EA41" w14:textId="77777777" w:rsidTr="00D76543">
        <w:tc>
          <w:tcPr>
            <w:tcW w:w="2830" w:type="dxa"/>
          </w:tcPr>
          <w:p w14:paraId="4AEE17D1" w14:textId="4D93F5EF" w:rsidR="00D76543" w:rsidRDefault="00316AC1" w:rsidP="00D76543">
            <w:r>
              <w:t xml:space="preserve">SMB-Share </w:t>
            </w:r>
          </w:p>
        </w:tc>
        <w:tc>
          <w:tcPr>
            <w:tcW w:w="6798" w:type="dxa"/>
          </w:tcPr>
          <w:p w14:paraId="2B14802C" w14:textId="0A4AE8DA" w:rsidR="00D76543" w:rsidRDefault="00D772D5" w:rsidP="00D772D5">
            <w:pPr>
              <w:pStyle w:val="KeinLeerraum"/>
            </w:pPr>
            <w:r>
              <w:t>Ein im Netzwerk freigegebener Ordner, der über das Server-Message-Block-Protokoll den Zugriff auf Dateien ermöglicht.</w:t>
            </w:r>
          </w:p>
        </w:tc>
      </w:tr>
      <w:tr w:rsidR="00D76543" w14:paraId="6185283D" w14:textId="77777777" w:rsidTr="00D76543">
        <w:tc>
          <w:tcPr>
            <w:tcW w:w="2830" w:type="dxa"/>
          </w:tcPr>
          <w:p w14:paraId="4878AA63" w14:textId="05B79D60" w:rsidR="00D76543" w:rsidRDefault="00316AC1" w:rsidP="00D76543">
            <w:proofErr w:type="spellStart"/>
            <w:r>
              <w:t>Tailscale</w:t>
            </w:r>
            <w:proofErr w:type="spellEnd"/>
            <w:r>
              <w:t xml:space="preserve"> </w:t>
            </w:r>
          </w:p>
        </w:tc>
        <w:tc>
          <w:tcPr>
            <w:tcW w:w="6798" w:type="dxa"/>
          </w:tcPr>
          <w:p w14:paraId="582D6B95" w14:textId="546163DA" w:rsidR="00D76543" w:rsidRDefault="00D772D5" w:rsidP="00D772D5">
            <w:pPr>
              <w:pStyle w:val="KeinLeerraum"/>
            </w:pPr>
            <w:r>
              <w:t xml:space="preserve">Ein VPN-Dienst auf Basis des </w:t>
            </w:r>
            <w:proofErr w:type="spellStart"/>
            <w:r>
              <w:t>WireGuard</w:t>
            </w:r>
            <w:proofErr w:type="spellEnd"/>
            <w:r>
              <w:t>-Protokolls, der Geräte ohne komplexe Konfiguration sicher in einem privaten Mesh-Netzwerk verbindet.</w:t>
            </w:r>
          </w:p>
        </w:tc>
      </w:tr>
      <w:tr w:rsidR="00D76543" w14:paraId="30D24641" w14:textId="77777777" w:rsidTr="00D76543">
        <w:tc>
          <w:tcPr>
            <w:tcW w:w="2830" w:type="dxa"/>
          </w:tcPr>
          <w:p w14:paraId="4C65A8B1" w14:textId="52536795" w:rsidR="00D76543" w:rsidRDefault="00316AC1" w:rsidP="00D76543">
            <w:r>
              <w:t>LDAP</w:t>
            </w:r>
          </w:p>
        </w:tc>
        <w:tc>
          <w:tcPr>
            <w:tcW w:w="6798" w:type="dxa"/>
          </w:tcPr>
          <w:p w14:paraId="730563CB" w14:textId="09448024" w:rsidR="00D76543" w:rsidRDefault="00776ADE" w:rsidP="00776ADE">
            <w:pPr>
              <w:pStyle w:val="KeinLeerraum"/>
            </w:pPr>
            <w:r w:rsidRPr="00776ADE">
              <w:t xml:space="preserve">Lightweight Directory Access Protocol; ein Protokoll zur Abfrage und Authentifizierung von Benutzern gegenüber einem Verzeichnisdienst wie </w:t>
            </w:r>
            <w:proofErr w:type="spellStart"/>
            <w:r w:rsidRPr="00776ADE">
              <w:t>Active</w:t>
            </w:r>
            <w:proofErr w:type="spellEnd"/>
            <w:r w:rsidRPr="00776ADE">
              <w:t xml:space="preserve"> Directory.</w:t>
            </w:r>
          </w:p>
        </w:tc>
      </w:tr>
      <w:tr w:rsidR="00316AC1" w14:paraId="3A9EB070" w14:textId="77777777" w:rsidTr="00D76543">
        <w:tc>
          <w:tcPr>
            <w:tcW w:w="2830" w:type="dxa"/>
          </w:tcPr>
          <w:p w14:paraId="5EE51BA0" w14:textId="7C484899" w:rsidR="00316AC1" w:rsidRDefault="00316AC1" w:rsidP="00D76543">
            <w:r>
              <w:t>ACL</w:t>
            </w:r>
            <w:r w:rsidR="00776ADE">
              <w:t xml:space="preserve"> (Access Control List)</w:t>
            </w:r>
          </w:p>
        </w:tc>
        <w:tc>
          <w:tcPr>
            <w:tcW w:w="6798" w:type="dxa"/>
          </w:tcPr>
          <w:p w14:paraId="1661A25E" w14:textId="52554D81" w:rsidR="00316AC1" w:rsidRDefault="00776ADE" w:rsidP="00776ADE">
            <w:pPr>
              <w:pStyle w:val="KeinLeerraum"/>
            </w:pPr>
            <w:r w:rsidRPr="00776ADE">
              <w:t>Eine Zugriffssteuerungsliste, die regelt, welcher Benutzer oder welche Gruppe welche Berechtigungen auf Dateien oder Verzeichnisse hat.</w:t>
            </w:r>
          </w:p>
        </w:tc>
      </w:tr>
      <w:tr w:rsidR="00316AC1" w14:paraId="57B81BFE" w14:textId="77777777" w:rsidTr="00D76543">
        <w:tc>
          <w:tcPr>
            <w:tcW w:w="2830" w:type="dxa"/>
          </w:tcPr>
          <w:p w14:paraId="576D9D0D" w14:textId="0475BF89" w:rsidR="00316AC1" w:rsidRDefault="00316AC1" w:rsidP="00D76543">
            <w:r>
              <w:t>PCI-</w:t>
            </w:r>
            <w:proofErr w:type="spellStart"/>
            <w:r>
              <w:t>Passthrough</w:t>
            </w:r>
            <w:proofErr w:type="spellEnd"/>
          </w:p>
        </w:tc>
        <w:tc>
          <w:tcPr>
            <w:tcW w:w="6798" w:type="dxa"/>
          </w:tcPr>
          <w:p w14:paraId="232EDBEF" w14:textId="3B748D1E" w:rsidR="00316AC1" w:rsidRDefault="00D772D5" w:rsidP="00D772D5">
            <w:pPr>
              <w:pStyle w:val="KeinLeerraum"/>
            </w:pPr>
            <w:r>
              <w:t>Eine Technik, die es einer Virtuellen Maschine erlaubt, direkt und exklusiv auf eine physische Hardware-Komponente (z. B. eine Grafikkarte) zuzugreifen.</w:t>
            </w:r>
          </w:p>
        </w:tc>
      </w:tr>
      <w:tr w:rsidR="00316AC1" w14:paraId="284E2687" w14:textId="77777777" w:rsidTr="00D76543">
        <w:tc>
          <w:tcPr>
            <w:tcW w:w="2830" w:type="dxa"/>
          </w:tcPr>
          <w:p w14:paraId="10EBD439" w14:textId="3E602614" w:rsidR="00316AC1" w:rsidRDefault="00316AC1" w:rsidP="00D76543">
            <w:r>
              <w:t>Transkodierung</w:t>
            </w:r>
          </w:p>
        </w:tc>
        <w:tc>
          <w:tcPr>
            <w:tcW w:w="6798" w:type="dxa"/>
          </w:tcPr>
          <w:p w14:paraId="4239390B" w14:textId="291345BB" w:rsidR="00316AC1" w:rsidRDefault="00776ADE" w:rsidP="00776ADE">
            <w:pPr>
              <w:pStyle w:val="KeinLeerraum"/>
            </w:pPr>
            <w:r w:rsidRPr="00776ADE">
              <w:t>Die Umwandlung von Videodaten in Echtzeit in ein anderes Format oder eine geringere Auflösung, damit diese auf dem Endgerät flüssig abgespielt werden können</w:t>
            </w:r>
          </w:p>
        </w:tc>
      </w:tr>
      <w:tr w:rsidR="00316AC1" w14:paraId="1939BA70" w14:textId="77777777" w:rsidTr="00D76543">
        <w:tc>
          <w:tcPr>
            <w:tcW w:w="2830" w:type="dxa"/>
          </w:tcPr>
          <w:p w14:paraId="2E49CDC8" w14:textId="3F416F7D" w:rsidR="00316AC1" w:rsidRDefault="00316AC1" w:rsidP="00D76543">
            <w:r>
              <w:t>IOMMU</w:t>
            </w:r>
          </w:p>
        </w:tc>
        <w:tc>
          <w:tcPr>
            <w:tcW w:w="6798" w:type="dxa"/>
          </w:tcPr>
          <w:p w14:paraId="60683803" w14:textId="75A82558" w:rsidR="00316AC1" w:rsidRDefault="00D772D5" w:rsidP="00D772D5">
            <w:pPr>
              <w:pStyle w:val="KeinLeerraum"/>
            </w:pPr>
            <w:r>
              <w:t>Eine Hardware-Funktion, die den direkten Speicherzugriff von Geräten steuert und für sicheres PCI-</w:t>
            </w:r>
            <w:proofErr w:type="spellStart"/>
            <w:r>
              <w:t>Passthrough</w:t>
            </w:r>
            <w:proofErr w:type="spellEnd"/>
            <w:r>
              <w:t xml:space="preserve"> unerlässlich ist.</w:t>
            </w:r>
          </w:p>
        </w:tc>
      </w:tr>
      <w:tr w:rsidR="00316AC1" w14:paraId="29810729" w14:textId="77777777" w:rsidTr="00D76543">
        <w:tc>
          <w:tcPr>
            <w:tcW w:w="2830" w:type="dxa"/>
          </w:tcPr>
          <w:p w14:paraId="7BC72464" w14:textId="4C2D3196" w:rsidR="00316AC1" w:rsidRDefault="00316AC1" w:rsidP="00D76543">
            <w:r>
              <w:t>VFIO</w:t>
            </w:r>
          </w:p>
        </w:tc>
        <w:tc>
          <w:tcPr>
            <w:tcW w:w="6798" w:type="dxa"/>
          </w:tcPr>
          <w:p w14:paraId="21CBFBA1" w14:textId="362FA411" w:rsidR="00316AC1" w:rsidRDefault="00D772D5" w:rsidP="00D772D5">
            <w:pPr>
              <w:pStyle w:val="KeinLeerraum"/>
            </w:pPr>
            <w:r>
              <w:t>Ein Framework im Linux-Kernel, das es ermöglicht, Geräte sicher an Virtuelle Maschinen durchzureichen, indem es sie vom Host-System isoliert.</w:t>
            </w:r>
          </w:p>
        </w:tc>
      </w:tr>
      <w:tr w:rsidR="00316AC1" w14:paraId="76FBA8E3" w14:textId="77777777" w:rsidTr="00D76543">
        <w:tc>
          <w:tcPr>
            <w:tcW w:w="2830" w:type="dxa"/>
          </w:tcPr>
          <w:p w14:paraId="5461CFD2" w14:textId="2024E496" w:rsidR="00316AC1" w:rsidRDefault="00316AC1" w:rsidP="00D76543">
            <w:r>
              <w:t>Fail2Ban</w:t>
            </w:r>
          </w:p>
        </w:tc>
        <w:tc>
          <w:tcPr>
            <w:tcW w:w="6798" w:type="dxa"/>
          </w:tcPr>
          <w:p w14:paraId="476E8BF2" w14:textId="67980D32" w:rsidR="00316AC1" w:rsidRDefault="00D772D5" w:rsidP="00D772D5">
            <w:pPr>
              <w:pStyle w:val="KeinLeerraum"/>
            </w:pPr>
            <w:r>
              <w:t>Ein Sicherheits-Tool, das Logdateien überwacht und IP-Adressen nach wiederholten fehlerhaften Anmeldeversuchen automatisch sperrt.</w:t>
            </w:r>
          </w:p>
        </w:tc>
      </w:tr>
      <w:tr w:rsidR="00316AC1" w14:paraId="4B9859EA" w14:textId="77777777" w:rsidTr="00D76543">
        <w:tc>
          <w:tcPr>
            <w:tcW w:w="2830" w:type="dxa"/>
          </w:tcPr>
          <w:p w14:paraId="6894F8AA" w14:textId="790886BD" w:rsidR="00316AC1" w:rsidRDefault="00316AC1" w:rsidP="00D76543">
            <w:r>
              <w:t>Gruppenrichtline (GPO)</w:t>
            </w:r>
          </w:p>
        </w:tc>
        <w:tc>
          <w:tcPr>
            <w:tcW w:w="6798" w:type="dxa"/>
          </w:tcPr>
          <w:p w14:paraId="361480A7" w14:textId="37865CA2" w:rsidR="00316AC1" w:rsidRDefault="00AE2515" w:rsidP="00AE2515">
            <w:pPr>
              <w:pStyle w:val="KeinLeerraum"/>
            </w:pPr>
            <w:r>
              <w:t>Eine Funktion von Windows-Netzwerken, mit der Einstellungen und Berechtigungen für Benutzer und Computer zentral konfiguriert werden.</w:t>
            </w:r>
          </w:p>
        </w:tc>
      </w:tr>
      <w:tr w:rsidR="00D76543" w14:paraId="2AB404B0" w14:textId="77777777" w:rsidTr="00D76543">
        <w:tc>
          <w:tcPr>
            <w:tcW w:w="2830" w:type="dxa"/>
          </w:tcPr>
          <w:p w14:paraId="0DDDE77C" w14:textId="02078497" w:rsidR="00D76543" w:rsidRDefault="00E660C2" w:rsidP="00D76543">
            <w:r>
              <w:t>Dataset</w:t>
            </w:r>
          </w:p>
        </w:tc>
        <w:tc>
          <w:tcPr>
            <w:tcW w:w="6798" w:type="dxa"/>
          </w:tcPr>
          <w:p w14:paraId="1506388C" w14:textId="21898F53" w:rsidR="00D76543" w:rsidRDefault="00AE2515" w:rsidP="00AE2515">
            <w:pPr>
              <w:pStyle w:val="KeinLeerraum"/>
            </w:pPr>
            <w:r>
              <w:t>Eine logische Einheit innerhalb eines Dateisystems (wie ZFS), die zur Organisation von Daten mit spezifischen Eigenschaften und Kontingenten dient.</w:t>
            </w:r>
          </w:p>
        </w:tc>
      </w:tr>
    </w:tbl>
    <w:p w14:paraId="27C3970D" w14:textId="686813CF" w:rsidR="00D76543" w:rsidRPr="00D76543" w:rsidRDefault="004B692D" w:rsidP="00776ADE">
      <w:pPr>
        <w:pStyle w:val="Beschriftung"/>
      </w:pPr>
      <w:r w:rsidRPr="006A2F2F">
        <w:t xml:space="preserve">Tabelle </w:t>
      </w:r>
      <w:fldSimple w:instr=" SEQ Tabelle \* ARABIC ">
        <w:r w:rsidR="00A25A36">
          <w:rPr>
            <w:noProof/>
          </w:rPr>
          <w:t>6</w:t>
        </w:r>
      </w:fldSimple>
      <w:r w:rsidRPr="006A2F2F">
        <w:t xml:space="preserve"> Glossar</w:t>
      </w:r>
    </w:p>
    <w:p w14:paraId="3BACB6BF" w14:textId="5A1EF518" w:rsidR="0008291A" w:rsidRDefault="0008291A" w:rsidP="0008291A">
      <w:pPr>
        <w:pStyle w:val="berschrift2"/>
      </w:pPr>
      <w:bookmarkStart w:id="54" w:name="_Toc223105597"/>
      <w:r w:rsidRPr="006A2F2F">
        <w:lastRenderedPageBreak/>
        <w:t>5.2 Screenshots</w:t>
      </w:r>
      <w:bookmarkEnd w:id="54"/>
    </w:p>
    <w:p w14:paraId="70AD7B7F" w14:textId="016B207C" w:rsidR="00741D2F" w:rsidRDefault="00741D2F" w:rsidP="0089505E">
      <w:pPr>
        <w:pStyle w:val="Beschriftung"/>
        <w:keepNext/>
      </w:pPr>
      <w:bookmarkStart w:id="55" w:name="_Ref223110606"/>
      <w:r w:rsidRPr="00741D2F">
        <w:rPr>
          <w:noProof/>
        </w:rPr>
        <w:drawing>
          <wp:inline distT="0" distB="0" distL="0" distR="0" wp14:anchorId="38CF3FEE" wp14:editId="66734C34">
            <wp:extent cx="5092700" cy="2401041"/>
            <wp:effectExtent l="19050" t="19050" r="12700" b="1841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0705" cy="2404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89505E">
        <w:br/>
        <w:t xml:space="preserve">Abbildung </w:t>
      </w:r>
      <w:fldSimple w:instr=" SEQ Abbildung \* ARABIC ">
        <w:r w:rsidR="001A0632">
          <w:rPr>
            <w:noProof/>
          </w:rPr>
          <w:t>1</w:t>
        </w:r>
      </w:fldSimple>
      <w:r w:rsidR="0089505E">
        <w:t xml:space="preserve"> </w:t>
      </w:r>
      <w:proofErr w:type="spellStart"/>
      <w:r w:rsidR="0089505E">
        <w:t>Proxmox</w:t>
      </w:r>
      <w:proofErr w:type="spellEnd"/>
      <w:r w:rsidR="0089505E">
        <w:t xml:space="preserve"> VM-Übersicht</w:t>
      </w:r>
      <w:bookmarkEnd w:id="55"/>
    </w:p>
    <w:p w14:paraId="72152BD5" w14:textId="027841F8" w:rsidR="00A25A36" w:rsidRDefault="00A25A36" w:rsidP="0002389C">
      <w:pPr>
        <w:pStyle w:val="Beschriftung"/>
        <w:keepNext/>
      </w:pPr>
      <w:bookmarkStart w:id="56" w:name="_Ref223110763"/>
      <w:r w:rsidRPr="00A25A36">
        <w:rPr>
          <w:noProof/>
        </w:rPr>
        <w:drawing>
          <wp:inline distT="0" distB="0" distL="0" distR="0" wp14:anchorId="61256543" wp14:editId="0D926BCB">
            <wp:extent cx="5121778" cy="2801620"/>
            <wp:effectExtent l="19050" t="19050" r="22225" b="1778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1163" cy="28122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2389C">
        <w:br/>
        <w:t xml:space="preserve">Abbildung </w:t>
      </w:r>
      <w:fldSimple w:instr=" SEQ Abbildung \* ARABIC ">
        <w:r w:rsidR="001A0632">
          <w:rPr>
            <w:noProof/>
          </w:rPr>
          <w:t>2</w:t>
        </w:r>
      </w:fldSimple>
      <w:r w:rsidR="0002389C">
        <w:t xml:space="preserve"> </w:t>
      </w:r>
      <w:proofErr w:type="spellStart"/>
      <w:r w:rsidR="0002389C">
        <w:t>Jellyfin</w:t>
      </w:r>
      <w:proofErr w:type="spellEnd"/>
      <w:r w:rsidR="0002389C">
        <w:t>-VM Hardware</w:t>
      </w:r>
      <w:bookmarkEnd w:id="56"/>
    </w:p>
    <w:p w14:paraId="458CA35F" w14:textId="72D76B24" w:rsidR="00AD7F4C" w:rsidRPr="00AD7F4C" w:rsidRDefault="00AD7F4C" w:rsidP="00AD7F4C">
      <w:pPr>
        <w:pStyle w:val="Beschriftung"/>
      </w:pPr>
      <w:bookmarkStart w:id="57" w:name="_Ref223111396"/>
      <w:r w:rsidRPr="00AD7F4C">
        <w:rPr>
          <w:noProof/>
        </w:rPr>
        <w:lastRenderedPageBreak/>
        <w:drawing>
          <wp:inline distT="0" distB="0" distL="0" distR="0" wp14:anchorId="1EF957BF" wp14:editId="7F03C79D">
            <wp:extent cx="6120130" cy="4879340"/>
            <wp:effectExtent l="19050" t="19050" r="13970" b="1651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9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Abbildung </w:t>
      </w:r>
      <w:fldSimple w:instr=" SEQ Abbildung \* ARABIC ">
        <w:r w:rsidR="001A0632">
          <w:rPr>
            <w:noProof/>
          </w:rPr>
          <w:t>3</w:t>
        </w:r>
      </w:fldSimple>
      <w:r>
        <w:t xml:space="preserve"> Backup Job</w:t>
      </w:r>
      <w:bookmarkEnd w:id="57"/>
    </w:p>
    <w:p w14:paraId="3AEDAE62" w14:textId="4491E6E3" w:rsidR="00A25A36" w:rsidRDefault="00A25A36" w:rsidP="0002389C">
      <w:pPr>
        <w:pStyle w:val="Beschriftung"/>
        <w:keepNext/>
      </w:pPr>
      <w:bookmarkStart w:id="58" w:name="_Ref223111449"/>
      <w:r w:rsidRPr="00A25A36">
        <w:rPr>
          <w:noProof/>
        </w:rPr>
        <w:lastRenderedPageBreak/>
        <w:drawing>
          <wp:inline distT="0" distB="0" distL="0" distR="0" wp14:anchorId="417971CC" wp14:editId="27DB8324">
            <wp:extent cx="3626036" cy="1282766"/>
            <wp:effectExtent l="19050" t="19050" r="12700" b="1270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2827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2389C">
        <w:br/>
        <w:t xml:space="preserve">Abbildung </w:t>
      </w:r>
      <w:fldSimple w:instr=" SEQ Abbildung \* ARABIC ">
        <w:r w:rsidR="001A0632">
          <w:rPr>
            <w:noProof/>
          </w:rPr>
          <w:t>4</w:t>
        </w:r>
      </w:fldSimple>
      <w:r w:rsidR="0002389C">
        <w:t xml:space="preserve"> AD Gruppen</w:t>
      </w:r>
      <w:bookmarkEnd w:id="58"/>
    </w:p>
    <w:p w14:paraId="683B3567" w14:textId="427C9C77" w:rsidR="00717CB9" w:rsidRDefault="009236AD" w:rsidP="001A0632">
      <w:pPr>
        <w:pStyle w:val="Beschriftung"/>
        <w:keepNext/>
      </w:pPr>
      <w:bookmarkStart w:id="59" w:name="_Ref223111596"/>
      <w:r w:rsidRPr="009236AD">
        <w:rPr>
          <w:noProof/>
        </w:rPr>
        <w:drawing>
          <wp:inline distT="0" distB="0" distL="0" distR="0" wp14:anchorId="03DDAFED" wp14:editId="10E2AAA2">
            <wp:extent cx="3816546" cy="4629388"/>
            <wp:effectExtent l="19050" t="19050" r="12700" b="1905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6293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2389C">
        <w:br/>
        <w:t xml:space="preserve">Abbildung </w:t>
      </w:r>
      <w:fldSimple w:instr=" SEQ Abbildung \* ARABIC ">
        <w:r w:rsidR="001A0632">
          <w:rPr>
            <w:noProof/>
          </w:rPr>
          <w:t>5</w:t>
        </w:r>
      </w:fldSimple>
      <w:r w:rsidR="0002389C">
        <w:t xml:space="preserve"> Laufwerkzuordnung</w:t>
      </w:r>
      <w:bookmarkStart w:id="60" w:name="_Ref223111729"/>
      <w:bookmarkStart w:id="61" w:name="_Ref223113303"/>
      <w:bookmarkEnd w:id="59"/>
      <w:r w:rsidRPr="009236AD">
        <w:rPr>
          <w:noProof/>
        </w:rPr>
        <w:lastRenderedPageBreak/>
        <w:drawing>
          <wp:inline distT="0" distB="0" distL="0" distR="0" wp14:anchorId="62AB5B6E" wp14:editId="6468EE1C">
            <wp:extent cx="5124713" cy="4089610"/>
            <wp:effectExtent l="19050" t="19050" r="19050" b="2540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40896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717CB9">
        <w:br/>
      </w:r>
      <w:r w:rsidR="0002389C">
        <w:t xml:space="preserve">Abbildung </w:t>
      </w:r>
      <w:fldSimple w:instr=" SEQ Abbildung \* ARABIC ">
        <w:r w:rsidR="001A0632">
          <w:rPr>
            <w:noProof/>
          </w:rPr>
          <w:t>6</w:t>
        </w:r>
      </w:fldSimple>
      <w:r w:rsidR="0002389C">
        <w:t xml:space="preserve"> SMB-Share ACL</w:t>
      </w:r>
      <w:bookmarkEnd w:id="60"/>
    </w:p>
    <w:p w14:paraId="418B5839" w14:textId="77777777" w:rsidR="00717CB9" w:rsidRPr="00717CB9" w:rsidRDefault="00717CB9" w:rsidP="00717CB9"/>
    <w:p w14:paraId="292DFD9F" w14:textId="65A43968" w:rsidR="009236AD" w:rsidRDefault="001A0632" w:rsidP="001A0632">
      <w:pPr>
        <w:pStyle w:val="Beschriftung"/>
        <w:keepNext/>
      </w:pPr>
      <w:bookmarkStart w:id="62" w:name="_Ref223113417"/>
      <w:r w:rsidRPr="00190A73">
        <w:rPr>
          <w:noProof/>
        </w:rPr>
        <w:lastRenderedPageBreak/>
        <w:drawing>
          <wp:inline distT="0" distB="0" distL="0" distR="0" wp14:anchorId="4188564B" wp14:editId="2663656C">
            <wp:extent cx="5410478" cy="5296172"/>
            <wp:effectExtent l="19050" t="19050" r="19050" b="1905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52961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br/>
        <w:t xml:space="preserve">Abbildung </w:t>
      </w:r>
      <w:fldSimple w:instr=" SEQ Abbildung \* ARABIC ">
        <w:r>
          <w:rPr>
            <w:noProof/>
          </w:rPr>
          <w:t>7</w:t>
        </w:r>
      </w:fldSimple>
      <w:r>
        <w:t xml:space="preserve"> </w:t>
      </w:r>
      <w:r w:rsidRPr="00AE756B">
        <w:t>Transkodierungseinstellungen</w:t>
      </w:r>
      <w:bookmarkEnd w:id="61"/>
      <w:bookmarkEnd w:id="62"/>
    </w:p>
    <w:p w14:paraId="3B2BDF66" w14:textId="58471AC1" w:rsidR="00190A73" w:rsidRDefault="009236AD" w:rsidP="0002389C">
      <w:pPr>
        <w:pStyle w:val="Beschriftung"/>
        <w:keepNext/>
      </w:pPr>
      <w:bookmarkStart w:id="63" w:name="_Ref223111825"/>
      <w:r w:rsidRPr="009236AD">
        <w:rPr>
          <w:noProof/>
        </w:rPr>
        <w:lastRenderedPageBreak/>
        <w:drawing>
          <wp:inline distT="0" distB="0" distL="0" distR="0" wp14:anchorId="7BBA6FD7" wp14:editId="3684547A">
            <wp:extent cx="6120130" cy="3262630"/>
            <wp:effectExtent l="19050" t="19050" r="13970" b="1397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26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2389C">
        <w:t xml:space="preserve">Abbildung </w:t>
      </w:r>
      <w:fldSimple w:instr=" SEQ Abbildung \* ARABIC ">
        <w:r w:rsidR="001A0632">
          <w:rPr>
            <w:noProof/>
          </w:rPr>
          <w:t>8</w:t>
        </w:r>
      </w:fldSimple>
      <w:r w:rsidR="0002389C">
        <w:t xml:space="preserve"> LDAP-Einstellungen</w:t>
      </w:r>
      <w:bookmarkEnd w:id="63"/>
    </w:p>
    <w:p w14:paraId="00B8323B" w14:textId="7C07916D" w:rsidR="00190A73" w:rsidRPr="00190A73" w:rsidRDefault="00190A73" w:rsidP="0002389C">
      <w:pPr>
        <w:pStyle w:val="Beschriftung"/>
        <w:keepNext/>
      </w:pPr>
      <w:bookmarkStart w:id="64" w:name="_Ref223112268"/>
      <w:r w:rsidRPr="00190A73">
        <w:rPr>
          <w:noProof/>
        </w:rPr>
        <w:drawing>
          <wp:inline distT="0" distB="0" distL="0" distR="0" wp14:anchorId="034CFFEE" wp14:editId="44DD216A">
            <wp:extent cx="6120130" cy="2841625"/>
            <wp:effectExtent l="19050" t="19050" r="13970" b="1587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16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2389C">
        <w:t xml:space="preserve">Abbildung </w:t>
      </w:r>
      <w:fldSimple w:instr=" SEQ Abbildung \* ARABIC ">
        <w:r w:rsidR="001A0632">
          <w:rPr>
            <w:noProof/>
          </w:rPr>
          <w:t>9</w:t>
        </w:r>
      </w:fldSimple>
      <w:r w:rsidR="0002389C">
        <w:t xml:space="preserve"> </w:t>
      </w:r>
      <w:proofErr w:type="spellStart"/>
      <w:r w:rsidR="0002389C">
        <w:t>Jellyfin</w:t>
      </w:r>
      <w:proofErr w:type="spellEnd"/>
      <w:r w:rsidR="0002389C">
        <w:t xml:space="preserve"> Startseite</w:t>
      </w:r>
      <w:bookmarkEnd w:id="64"/>
    </w:p>
    <w:bookmarkStart w:id="65" w:name="_Ref223112486"/>
    <w:p w14:paraId="10E5788F" w14:textId="4C09D2FA" w:rsidR="00440CD0" w:rsidRPr="006A2F2F" w:rsidRDefault="00F82C1F" w:rsidP="0002389C">
      <w:pPr>
        <w:pStyle w:val="Beschriftung"/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383024" wp14:editId="7D539973">
                <wp:simplePos x="0" y="0"/>
                <wp:positionH relativeFrom="column">
                  <wp:posOffset>2021997</wp:posOffset>
                </wp:positionH>
                <wp:positionV relativeFrom="paragraph">
                  <wp:posOffset>2818350</wp:posOffset>
                </wp:positionV>
                <wp:extent cx="687122" cy="121568"/>
                <wp:effectExtent l="0" t="0" r="0" b="0"/>
                <wp:wrapNone/>
                <wp:docPr id="27" name="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122" cy="12156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73F99F" id="Rechteck 27" o:spid="_x0000_s1026" style="position:absolute;margin-left:159.2pt;margin-top:221.9pt;width:54.1pt;height:9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7B8CCB" wp14:editId="21FD9F3A">
                <wp:simplePos x="0" y="0"/>
                <wp:positionH relativeFrom="column">
                  <wp:posOffset>2026894</wp:posOffset>
                </wp:positionH>
                <wp:positionV relativeFrom="paragraph">
                  <wp:posOffset>2512034</wp:posOffset>
                </wp:positionV>
                <wp:extent cx="687122" cy="121568"/>
                <wp:effectExtent l="0" t="0" r="0" b="0"/>
                <wp:wrapNone/>
                <wp:docPr id="26" name="Rechtec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122" cy="12156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2D5F2D" id="Rechteck 26" o:spid="_x0000_s1026" style="position:absolute;margin-left:159.6pt;margin-top:197.8pt;width:54.1pt;height:9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F8A7C" wp14:editId="72D69644">
                <wp:simplePos x="0" y="0"/>
                <wp:positionH relativeFrom="column">
                  <wp:posOffset>2042997</wp:posOffset>
                </wp:positionH>
                <wp:positionV relativeFrom="paragraph">
                  <wp:posOffset>2078865</wp:posOffset>
                </wp:positionV>
                <wp:extent cx="687122" cy="121568"/>
                <wp:effectExtent l="0" t="0" r="0" b="0"/>
                <wp:wrapNone/>
                <wp:docPr id="25" name="Rechtec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122" cy="12156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8404E6" id="Rechteck 25" o:spid="_x0000_s1026" style="position:absolute;margin-left:160.85pt;margin-top:163.7pt;width:54.1pt;height:9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AFA2C9" wp14:editId="5AFF812C">
                <wp:simplePos x="0" y="0"/>
                <wp:positionH relativeFrom="column">
                  <wp:posOffset>2065394</wp:posOffset>
                </wp:positionH>
                <wp:positionV relativeFrom="paragraph">
                  <wp:posOffset>1635833</wp:posOffset>
                </wp:positionV>
                <wp:extent cx="687122" cy="121568"/>
                <wp:effectExtent l="0" t="0" r="0" b="0"/>
                <wp:wrapNone/>
                <wp:docPr id="24" name="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122" cy="12156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62135F" id="Rechteck 24" o:spid="_x0000_s1026" style="position:absolute;margin-left:162.65pt;margin-top:128.8pt;width:54.1pt;height: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" fillcolor="black [3213]" stroked="f" strokeweight="1pt"/>
            </w:pict>
          </mc:Fallback>
        </mc:AlternateContent>
      </w:r>
      <w:r w:rsidR="00190A73" w:rsidRPr="00190A73">
        <w:rPr>
          <w:noProof/>
        </w:rPr>
        <w:drawing>
          <wp:inline distT="0" distB="0" distL="0" distR="0" wp14:anchorId="2BEFE0E5" wp14:editId="5135F1FC">
            <wp:extent cx="6120130" cy="3138170"/>
            <wp:effectExtent l="19050" t="19050" r="13970" b="2413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381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2389C">
        <w:t xml:space="preserve">Abbildung </w:t>
      </w:r>
      <w:fldSimple w:instr=" SEQ Abbildung \* ARABIC ">
        <w:r w:rsidR="001A0632">
          <w:rPr>
            <w:noProof/>
          </w:rPr>
          <w:t>10</w:t>
        </w:r>
      </w:fldSimple>
      <w:r w:rsidR="0002389C">
        <w:t xml:space="preserve"> </w:t>
      </w:r>
      <w:proofErr w:type="spellStart"/>
      <w:r w:rsidR="0002389C">
        <w:t>Tailscale</w:t>
      </w:r>
      <w:proofErr w:type="spellEnd"/>
      <w:r w:rsidR="0002389C">
        <w:t xml:space="preserve"> Admin </w:t>
      </w:r>
      <w:proofErr w:type="spellStart"/>
      <w:r w:rsidR="0002389C">
        <w:t>console</w:t>
      </w:r>
      <w:bookmarkEnd w:id="65"/>
      <w:proofErr w:type="spellEnd"/>
    </w:p>
    <w:p w14:paraId="06EED1A4" w14:textId="53BD087C" w:rsidR="00377454" w:rsidRPr="006A2F2F" w:rsidRDefault="00377454" w:rsidP="00377454">
      <w:pPr>
        <w:pStyle w:val="berschrift2"/>
      </w:pPr>
      <w:bookmarkStart w:id="66" w:name="_Ref198649819"/>
      <w:bookmarkStart w:id="67" w:name="_Toc223105598"/>
      <w:r w:rsidRPr="006A2F2F">
        <w:t>5.3 Quellen</w:t>
      </w:r>
      <w:bookmarkEnd w:id="66"/>
      <w:bookmarkEnd w:id="67"/>
    </w:p>
    <w:p w14:paraId="6CD47248" w14:textId="1FEA65DD" w:rsidR="007F03A2" w:rsidRPr="003E27D9" w:rsidRDefault="0057355A" w:rsidP="007F03A2">
      <w:pPr>
        <w:rPr>
          <w:lang w:val="en-GB"/>
        </w:rPr>
      </w:pPr>
      <w:hyperlink r:id="rId22" w:history="1">
        <w:proofErr w:type="spellStart"/>
        <w:r w:rsidR="00727E28">
          <w:rPr>
            <w:rStyle w:val="Hyperlink"/>
          </w:rPr>
          <w:t>Jellyfin</w:t>
        </w:r>
        <w:proofErr w:type="spellEnd"/>
        <w:r w:rsidR="00727E28">
          <w:rPr>
            <w:rStyle w:val="Hyperlink"/>
          </w:rPr>
          <w:t xml:space="preserve"> Dokumentation</w:t>
        </w:r>
      </w:hyperlink>
      <w:r w:rsidR="00727E28">
        <w:rPr>
          <w:lang w:val="en-GB"/>
        </w:rPr>
        <w:t xml:space="preserve"> </w:t>
      </w:r>
      <w:r w:rsidR="003E27D9">
        <w:rPr>
          <w:lang w:val="en-GB"/>
        </w:rPr>
        <w:t xml:space="preserve">(Stand </w:t>
      </w:r>
      <w:r w:rsidR="00727E28">
        <w:rPr>
          <w:lang w:val="en-GB"/>
        </w:rPr>
        <w:t>27</w:t>
      </w:r>
      <w:r w:rsidR="003E27D9">
        <w:rPr>
          <w:lang w:val="en-GB"/>
        </w:rPr>
        <w:t>.0</w:t>
      </w:r>
      <w:r w:rsidR="00727E28">
        <w:rPr>
          <w:lang w:val="en-GB"/>
        </w:rPr>
        <w:t>2</w:t>
      </w:r>
      <w:r w:rsidR="003E27D9">
        <w:rPr>
          <w:lang w:val="en-GB"/>
        </w:rPr>
        <w:t>.202</w:t>
      </w:r>
      <w:r w:rsidR="00727E28">
        <w:rPr>
          <w:lang w:val="en-GB"/>
        </w:rPr>
        <w:t>6</w:t>
      </w:r>
      <w:r w:rsidR="003E27D9">
        <w:rPr>
          <w:lang w:val="en-GB"/>
        </w:rPr>
        <w:t>)</w:t>
      </w:r>
    </w:p>
    <w:p w14:paraId="511B66A4" w14:textId="2C60E547" w:rsidR="00D979D7" w:rsidRPr="0011106F" w:rsidRDefault="0057355A" w:rsidP="007F03A2">
      <w:pPr>
        <w:rPr>
          <w:lang w:val="en-GB"/>
        </w:rPr>
      </w:pPr>
      <w:hyperlink r:id="rId23" w:history="1">
        <w:proofErr w:type="spellStart"/>
        <w:r w:rsidR="004C6F38" w:rsidRPr="004C6F38">
          <w:rPr>
            <w:rStyle w:val="Hyperlink"/>
            <w:lang w:val="en-GB"/>
          </w:rPr>
          <w:t>Proxmox</w:t>
        </w:r>
        <w:proofErr w:type="spellEnd"/>
        <w:r w:rsidR="004C6F38" w:rsidRPr="004C6F38">
          <w:rPr>
            <w:rStyle w:val="Hyperlink"/>
            <w:lang w:val="en-GB"/>
          </w:rPr>
          <w:t xml:space="preserve"> </w:t>
        </w:r>
        <w:proofErr w:type="spellStart"/>
        <w:r w:rsidR="004C6F38" w:rsidRPr="004C6F38">
          <w:rPr>
            <w:rStyle w:val="Hyperlink"/>
            <w:lang w:val="en-GB"/>
          </w:rPr>
          <w:t>Dokumentation</w:t>
        </w:r>
        <w:proofErr w:type="spellEnd"/>
      </w:hyperlink>
      <w:r w:rsidR="004C6F38">
        <w:rPr>
          <w:lang w:val="en-GB"/>
        </w:rPr>
        <w:t xml:space="preserve"> </w:t>
      </w:r>
      <w:r w:rsidR="003E27D9">
        <w:rPr>
          <w:lang w:val="en-GB"/>
        </w:rPr>
        <w:t xml:space="preserve">(Stand </w:t>
      </w:r>
      <w:r w:rsidR="00727E28">
        <w:rPr>
          <w:lang w:val="en-GB"/>
        </w:rPr>
        <w:t>27.02.2026</w:t>
      </w:r>
      <w:r w:rsidR="003E27D9">
        <w:rPr>
          <w:lang w:val="en-GB"/>
        </w:rPr>
        <w:t>)</w:t>
      </w:r>
    </w:p>
    <w:p w14:paraId="3AD40658" w14:textId="033816AF" w:rsidR="00D63B94" w:rsidRPr="003E27D9" w:rsidRDefault="0057355A" w:rsidP="007F03A2">
      <w:pPr>
        <w:rPr>
          <w:lang w:val="en-GB"/>
        </w:rPr>
      </w:pPr>
      <w:hyperlink r:id="rId24" w:history="1">
        <w:r w:rsidR="00727E28">
          <w:rPr>
            <w:rStyle w:val="Hyperlink"/>
            <w:lang w:val="en-GB"/>
          </w:rPr>
          <w:t xml:space="preserve">Ubuntu Server </w:t>
        </w:r>
        <w:proofErr w:type="spellStart"/>
        <w:r w:rsidR="00727E28">
          <w:rPr>
            <w:rStyle w:val="Hyperlink"/>
            <w:lang w:val="en-GB"/>
          </w:rPr>
          <w:t>Dokumentation</w:t>
        </w:r>
        <w:proofErr w:type="spellEnd"/>
      </w:hyperlink>
      <w:r w:rsidR="004C6F38">
        <w:rPr>
          <w:lang w:val="en-GB"/>
        </w:rPr>
        <w:t xml:space="preserve"> </w:t>
      </w:r>
      <w:r w:rsidR="003E27D9">
        <w:rPr>
          <w:lang w:val="en-GB"/>
        </w:rPr>
        <w:t xml:space="preserve">(Stand </w:t>
      </w:r>
      <w:r w:rsidR="00727E28">
        <w:rPr>
          <w:lang w:val="en-GB"/>
        </w:rPr>
        <w:t>27</w:t>
      </w:r>
      <w:r w:rsidR="003E27D9">
        <w:rPr>
          <w:lang w:val="en-GB"/>
        </w:rPr>
        <w:t>.0</w:t>
      </w:r>
      <w:r w:rsidR="00727E28">
        <w:rPr>
          <w:lang w:val="en-GB"/>
        </w:rPr>
        <w:t>2</w:t>
      </w:r>
      <w:r w:rsidR="003E27D9">
        <w:rPr>
          <w:lang w:val="en-GB"/>
        </w:rPr>
        <w:t>.202</w:t>
      </w:r>
      <w:r w:rsidR="00727E28">
        <w:rPr>
          <w:lang w:val="en-GB"/>
        </w:rPr>
        <w:t>6</w:t>
      </w:r>
      <w:r w:rsidR="003E27D9">
        <w:rPr>
          <w:lang w:val="en-GB"/>
        </w:rPr>
        <w:t>)</w:t>
      </w:r>
    </w:p>
    <w:p w14:paraId="74149C08" w14:textId="4EA30B7E" w:rsidR="00CE4879" w:rsidRDefault="0057355A" w:rsidP="007F03A2">
      <w:pPr>
        <w:rPr>
          <w:lang w:val="en-GB"/>
        </w:rPr>
      </w:pPr>
      <w:hyperlink r:id="rId25" w:history="1">
        <w:proofErr w:type="spellStart"/>
        <w:r w:rsidR="00727E28">
          <w:rPr>
            <w:rStyle w:val="Hyperlink"/>
            <w:lang w:val="en-GB"/>
          </w:rPr>
          <w:t>Tailscale</w:t>
        </w:r>
        <w:proofErr w:type="spellEnd"/>
        <w:r w:rsidR="00727E28">
          <w:rPr>
            <w:rStyle w:val="Hyperlink"/>
            <w:lang w:val="en-GB"/>
          </w:rPr>
          <w:t xml:space="preserve"> </w:t>
        </w:r>
        <w:proofErr w:type="spellStart"/>
        <w:r w:rsidR="00727E28">
          <w:rPr>
            <w:rStyle w:val="Hyperlink"/>
            <w:lang w:val="en-GB"/>
          </w:rPr>
          <w:t>Dokumentation</w:t>
        </w:r>
        <w:proofErr w:type="spellEnd"/>
      </w:hyperlink>
      <w:r w:rsidR="00727E28">
        <w:rPr>
          <w:lang w:val="en-GB"/>
        </w:rPr>
        <w:t xml:space="preserve"> </w:t>
      </w:r>
      <w:r w:rsidR="003E27D9">
        <w:rPr>
          <w:lang w:val="en-GB"/>
        </w:rPr>
        <w:t xml:space="preserve">(Stand </w:t>
      </w:r>
      <w:r w:rsidR="00727E28">
        <w:rPr>
          <w:lang w:val="en-GB"/>
        </w:rPr>
        <w:t>27</w:t>
      </w:r>
      <w:r w:rsidR="003E27D9">
        <w:rPr>
          <w:lang w:val="en-GB"/>
        </w:rPr>
        <w:t>.0</w:t>
      </w:r>
      <w:r w:rsidR="00727E28">
        <w:rPr>
          <w:lang w:val="en-GB"/>
        </w:rPr>
        <w:t>2</w:t>
      </w:r>
      <w:r w:rsidR="003E27D9">
        <w:rPr>
          <w:lang w:val="en-GB"/>
        </w:rPr>
        <w:t>.202</w:t>
      </w:r>
      <w:r w:rsidR="00727E28">
        <w:rPr>
          <w:lang w:val="en-GB"/>
        </w:rPr>
        <w:t>6</w:t>
      </w:r>
      <w:r w:rsidR="003E27D9">
        <w:rPr>
          <w:lang w:val="en-GB"/>
        </w:rPr>
        <w:t>)</w:t>
      </w:r>
    </w:p>
    <w:p w14:paraId="5FFCC1E1" w14:textId="19CAEB0D" w:rsidR="00727E28" w:rsidRPr="003E27D9" w:rsidRDefault="0057355A" w:rsidP="007F03A2">
      <w:pPr>
        <w:rPr>
          <w:lang w:val="en-GB"/>
        </w:rPr>
      </w:pPr>
      <w:hyperlink r:id="rId26" w:history="1">
        <w:proofErr w:type="spellStart"/>
        <w:r w:rsidR="00727E28">
          <w:rPr>
            <w:rStyle w:val="Hyperlink"/>
            <w:lang w:val="en-GB"/>
          </w:rPr>
          <w:t>TrueNAS</w:t>
        </w:r>
        <w:proofErr w:type="spellEnd"/>
        <w:r w:rsidR="00727E28">
          <w:rPr>
            <w:rStyle w:val="Hyperlink"/>
            <w:lang w:val="en-GB"/>
          </w:rPr>
          <w:t xml:space="preserve"> </w:t>
        </w:r>
        <w:proofErr w:type="spellStart"/>
        <w:r w:rsidR="00727E28">
          <w:rPr>
            <w:rStyle w:val="Hyperlink"/>
            <w:lang w:val="en-GB"/>
          </w:rPr>
          <w:t>Dokumentation</w:t>
        </w:r>
        <w:proofErr w:type="spellEnd"/>
      </w:hyperlink>
      <w:r w:rsidR="00727E28">
        <w:rPr>
          <w:lang w:val="en-GB"/>
        </w:rPr>
        <w:t xml:space="preserve"> (Stand </w:t>
      </w:r>
      <w:r w:rsidR="00D17E5A">
        <w:rPr>
          <w:lang w:val="en-GB"/>
        </w:rPr>
        <w:t>27.02.2026)</w:t>
      </w:r>
    </w:p>
    <w:sectPr w:rsidR="00727E28" w:rsidRPr="003E27D9" w:rsidSect="008258B9">
      <w:headerReference w:type="default" r:id="rId27"/>
      <w:footerReference w:type="default" r:id="rId28"/>
      <w:headerReference w:type="first" r:id="rId29"/>
      <w:pgSz w:w="11906" w:h="16838" w:code="9"/>
      <w:pgMar w:top="1644" w:right="1134" w:bottom="1134" w:left="1134" w:header="454" w:footer="2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B9176" w14:textId="77777777" w:rsidR="0057355A" w:rsidRPr="006A2F2F" w:rsidRDefault="0057355A">
      <w:pPr>
        <w:spacing w:after="0" w:line="240" w:lineRule="auto"/>
      </w:pPr>
      <w:r w:rsidRPr="006A2F2F">
        <w:separator/>
      </w:r>
    </w:p>
  </w:endnote>
  <w:endnote w:type="continuationSeparator" w:id="0">
    <w:p w14:paraId="125B99F2" w14:textId="77777777" w:rsidR="0057355A" w:rsidRPr="006A2F2F" w:rsidRDefault="0057355A">
      <w:pPr>
        <w:spacing w:after="0" w:line="240" w:lineRule="auto"/>
      </w:pPr>
      <w:r w:rsidRPr="006A2F2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6A69AC-1A4B-47E1-B11F-CFB73B829513}"/>
    <w:embedBold r:id="rId2" w:fontKey="{37F6593F-1896-45D0-B6D5-463130E5C6C6}"/>
    <w:embedItalic r:id="rId3" w:fontKey="{67F3DC1B-6BC8-4602-B6C5-C9162836350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code Sans">
    <w:altName w:val="Calibri"/>
    <w:charset w:val="00"/>
    <w:family w:val="auto"/>
    <w:pitch w:val="variable"/>
    <w:sig w:usb0="A00000FF" w:usb1="5000207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Encode Sans" w:hAnsi="Encode Sans"/>
      </w:rPr>
      <w:id w:val="-1121537436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</w:rPr>
    </w:sdtEndPr>
    <w:sdtContent>
      <w:p w14:paraId="1E1C773A" w14:textId="1488A61B" w:rsidR="00893A84" w:rsidRPr="006A2F2F" w:rsidRDefault="007749EA" w:rsidP="00893A84">
        <w:pPr>
          <w:pStyle w:val="Fuzeile"/>
          <w:tabs>
            <w:tab w:val="clear" w:pos="4536"/>
            <w:tab w:val="clear" w:pos="9072"/>
            <w:tab w:val="left" w:pos="0"/>
            <w:tab w:val="right" w:pos="9880"/>
          </w:tabs>
          <w:rPr>
            <w:rFonts w:cstheme="minorHAnsi"/>
          </w:rPr>
        </w:pPr>
        <w:r w:rsidRPr="006A2F2F">
          <w:rPr>
            <w:rFonts w:cstheme="minorHAnsi"/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85E6659" wp14:editId="48892EE3">
                  <wp:simplePos x="0" y="0"/>
                  <wp:positionH relativeFrom="margin">
                    <wp:align>center</wp:align>
                  </wp:positionH>
                  <wp:positionV relativeFrom="paragraph">
                    <wp:posOffset>-83820</wp:posOffset>
                  </wp:positionV>
                  <wp:extent cx="6120000" cy="0"/>
                  <wp:effectExtent l="0" t="0" r="0" b="0"/>
                  <wp:wrapNone/>
                  <wp:docPr id="1300513888" name="Gerader Verbinder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612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2AD01DC6" id="Gerader Verbinde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6.6pt" to="481.9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" strokecolor="#00507e [3215]" strokeweight=".5pt">
                  <v:stroke joinstyle="miter"/>
                  <w10:wrap anchorx="margin"/>
                </v:line>
              </w:pict>
            </mc:Fallback>
          </mc:AlternateContent>
        </w:r>
        <w:r w:rsidRPr="006A2F2F">
          <w:rPr>
            <w:rFonts w:cstheme="minorHAnsi"/>
          </w:rPr>
          <w:t xml:space="preserve"> </w:t>
        </w:r>
        <w:r w:rsidRPr="006A2F2F">
          <w:rPr>
            <w:rFonts w:cstheme="minorHAnsi"/>
            <w:sz w:val="20"/>
            <w:szCs w:val="20"/>
          </w:rPr>
          <w:t xml:space="preserve">Projektdokumentation von </w:t>
        </w:r>
        <w:r w:rsidR="00FE7428">
          <w:rPr>
            <w:rFonts w:cstheme="minorHAnsi"/>
            <w:sz w:val="20"/>
            <w:szCs w:val="20"/>
          </w:rPr>
          <w:t>Thomas Hartl</w:t>
        </w:r>
        <w:r w:rsidRPr="006A2F2F">
          <w:rPr>
            <w:rFonts w:cstheme="minorHAnsi"/>
            <w:sz w:val="20"/>
            <w:szCs w:val="20"/>
          </w:rPr>
          <w:tab/>
        </w:r>
        <w:sdt>
          <w:sdtPr>
            <w:rPr>
              <w:rFonts w:cstheme="minorHAnsi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Pr="006A2F2F">
              <w:rPr>
                <w:rFonts w:cstheme="minorHAnsi"/>
                <w:sz w:val="20"/>
                <w:szCs w:val="20"/>
              </w:rPr>
              <w:t xml:space="preserve">Seite </w:t>
            </w:r>
            <w:r w:rsidRPr="006A2F2F">
              <w:rPr>
                <w:rFonts w:cstheme="minorHAnsi"/>
                <w:sz w:val="20"/>
                <w:szCs w:val="20"/>
              </w:rPr>
              <w:fldChar w:fldCharType="begin"/>
            </w:r>
            <w:r w:rsidRPr="006A2F2F">
              <w:rPr>
                <w:rFonts w:cstheme="minorHAnsi"/>
                <w:sz w:val="20"/>
                <w:szCs w:val="20"/>
              </w:rPr>
              <w:instrText>PAGE</w:instrText>
            </w:r>
            <w:r w:rsidRPr="006A2F2F">
              <w:rPr>
                <w:rFonts w:cstheme="minorHAnsi"/>
                <w:sz w:val="20"/>
                <w:szCs w:val="20"/>
              </w:rPr>
              <w:fldChar w:fldCharType="separate"/>
            </w:r>
            <w:r w:rsidRPr="006A2F2F">
              <w:rPr>
                <w:rFonts w:cstheme="minorHAnsi"/>
                <w:sz w:val="20"/>
                <w:szCs w:val="20"/>
              </w:rPr>
              <w:t>3</w:t>
            </w:r>
            <w:r w:rsidRPr="006A2F2F">
              <w:rPr>
                <w:rFonts w:cstheme="minorHAnsi"/>
                <w:sz w:val="20"/>
                <w:szCs w:val="20"/>
              </w:rPr>
              <w:fldChar w:fldCharType="end"/>
            </w:r>
            <w:r w:rsidRPr="006A2F2F">
              <w:rPr>
                <w:rFonts w:cstheme="minorHAnsi"/>
                <w:sz w:val="20"/>
                <w:szCs w:val="20"/>
              </w:rPr>
              <w:t xml:space="preserve"> von </w:t>
            </w:r>
            <w:r w:rsidRPr="006A2F2F">
              <w:rPr>
                <w:rFonts w:cstheme="minorHAnsi"/>
                <w:sz w:val="20"/>
                <w:szCs w:val="20"/>
              </w:rPr>
              <w:fldChar w:fldCharType="begin"/>
            </w:r>
            <w:r w:rsidRPr="006A2F2F">
              <w:rPr>
                <w:rFonts w:cstheme="minorHAnsi"/>
                <w:sz w:val="20"/>
                <w:szCs w:val="20"/>
              </w:rPr>
              <w:instrText>NUMPAGES</w:instrText>
            </w:r>
            <w:r w:rsidRPr="006A2F2F">
              <w:rPr>
                <w:rFonts w:cstheme="minorHAnsi"/>
                <w:sz w:val="20"/>
                <w:szCs w:val="20"/>
              </w:rPr>
              <w:fldChar w:fldCharType="separate"/>
            </w:r>
            <w:r w:rsidRPr="006A2F2F">
              <w:rPr>
                <w:rFonts w:cstheme="minorHAnsi"/>
                <w:sz w:val="20"/>
                <w:szCs w:val="20"/>
              </w:rPr>
              <w:t>3</w:t>
            </w:r>
            <w:r w:rsidRPr="006A2F2F">
              <w:rPr>
                <w:rFonts w:cstheme="minorHAnsi"/>
                <w:sz w:val="20"/>
                <w:szCs w:val="20"/>
              </w:rPr>
              <w:fldChar w:fldCharType="end"/>
            </w:r>
          </w:sdtContent>
        </w:sdt>
      </w:p>
    </w:sdtContent>
  </w:sdt>
  <w:p w14:paraId="0A289203" w14:textId="77777777" w:rsidR="00893A84" w:rsidRPr="006A2F2F" w:rsidRDefault="00893A84" w:rsidP="00893A84">
    <w:pPr>
      <w:pStyle w:val="Fuzeile"/>
      <w:tabs>
        <w:tab w:val="clear" w:pos="9072"/>
        <w:tab w:val="right" w:pos="9880"/>
      </w:tabs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82708" w14:textId="77777777" w:rsidR="0057355A" w:rsidRPr="006A2F2F" w:rsidRDefault="0057355A">
      <w:pPr>
        <w:spacing w:after="0" w:line="240" w:lineRule="auto"/>
      </w:pPr>
      <w:r w:rsidRPr="006A2F2F">
        <w:separator/>
      </w:r>
    </w:p>
  </w:footnote>
  <w:footnote w:type="continuationSeparator" w:id="0">
    <w:p w14:paraId="5BB18513" w14:textId="77777777" w:rsidR="0057355A" w:rsidRPr="006A2F2F" w:rsidRDefault="0057355A">
      <w:pPr>
        <w:spacing w:after="0" w:line="240" w:lineRule="auto"/>
      </w:pPr>
      <w:r w:rsidRPr="006A2F2F">
        <w:continuationSeparator/>
      </w:r>
    </w:p>
  </w:footnote>
  <w:footnote w:id="1">
    <w:p w14:paraId="3BEEB559" w14:textId="0D0BFBD3" w:rsidR="00FA3920" w:rsidRDefault="00FA3920">
      <w:pPr>
        <w:pStyle w:val="Funotentext"/>
      </w:pPr>
      <w:r>
        <w:rPr>
          <w:rStyle w:val="Funotenzeichen"/>
        </w:rPr>
        <w:footnoteRef/>
      </w:r>
      <w:r>
        <w:t xml:space="preserve"> </w:t>
      </w:r>
      <w:proofErr w:type="spellStart"/>
      <w:r>
        <w:t>Active</w:t>
      </w:r>
      <w:proofErr w:type="spellEnd"/>
      <w:r>
        <w:t xml:space="preserve"> Directory: Siehe Glossar </w:t>
      </w:r>
    </w:p>
  </w:footnote>
  <w:footnote w:id="2">
    <w:p w14:paraId="10B34B90" w14:textId="0E391915" w:rsidR="00FA3920" w:rsidRDefault="00FA3920">
      <w:pPr>
        <w:pStyle w:val="Funotentext"/>
      </w:pPr>
      <w:r>
        <w:rPr>
          <w:rStyle w:val="Funotenzeichen"/>
        </w:rPr>
        <w:footnoteRef/>
      </w:r>
      <w:r>
        <w:t xml:space="preserve"> Hypervisor: Siehe Glossar</w:t>
      </w:r>
    </w:p>
  </w:footnote>
  <w:footnote w:id="3">
    <w:p w14:paraId="19E20F3A" w14:textId="25714836" w:rsidR="00041F1B" w:rsidRDefault="00041F1B">
      <w:pPr>
        <w:pStyle w:val="Funotentext"/>
      </w:pPr>
      <w:r>
        <w:rPr>
          <w:rStyle w:val="Funotenzeichen"/>
        </w:rPr>
        <w:footnoteRef/>
      </w:r>
      <w:r>
        <w:t xml:space="preserve"> Virtuelle Maschine: Siehe Glossar</w:t>
      </w:r>
    </w:p>
  </w:footnote>
  <w:footnote w:id="4">
    <w:p w14:paraId="73AB15BD" w14:textId="0F24B0FA" w:rsidR="00FA3920" w:rsidRDefault="00FA3920">
      <w:pPr>
        <w:pStyle w:val="Funotentext"/>
      </w:pPr>
      <w:r>
        <w:rPr>
          <w:rStyle w:val="Funotenzeichen"/>
        </w:rPr>
        <w:footnoteRef/>
      </w:r>
      <w:r>
        <w:t xml:space="preserve"> SMB-Share: Siehe Glossar</w:t>
      </w:r>
    </w:p>
  </w:footnote>
  <w:footnote w:id="5">
    <w:p w14:paraId="14282C3B" w14:textId="61794411" w:rsidR="00FA3920" w:rsidRDefault="00FA3920">
      <w:pPr>
        <w:pStyle w:val="Funotentext"/>
      </w:pPr>
      <w:r>
        <w:rPr>
          <w:rStyle w:val="Funotenzeichen"/>
        </w:rPr>
        <w:footnoteRef/>
      </w:r>
      <w:r>
        <w:t xml:space="preserve"> </w:t>
      </w:r>
      <w:proofErr w:type="spellStart"/>
      <w:r>
        <w:t>Tailscale</w:t>
      </w:r>
      <w:proofErr w:type="spellEnd"/>
      <w:r>
        <w:t>: Siehe Glossar</w:t>
      </w:r>
    </w:p>
  </w:footnote>
  <w:footnote w:id="6">
    <w:p w14:paraId="0672C343" w14:textId="557647A4" w:rsidR="00FA3920" w:rsidRDefault="00FA3920">
      <w:pPr>
        <w:pStyle w:val="Funotentext"/>
      </w:pPr>
      <w:r>
        <w:rPr>
          <w:rStyle w:val="Funotenzeichen"/>
        </w:rPr>
        <w:footnoteRef/>
      </w:r>
      <w:r>
        <w:t xml:space="preserve"> LDAP: Siehe Glossar</w:t>
      </w:r>
    </w:p>
  </w:footnote>
  <w:footnote w:id="7">
    <w:p w14:paraId="6E11D12D" w14:textId="18D18DEA" w:rsidR="00FA3920" w:rsidRDefault="00FA3920">
      <w:pPr>
        <w:pStyle w:val="Funotentext"/>
      </w:pPr>
      <w:r>
        <w:rPr>
          <w:rStyle w:val="Funotenzeichen"/>
        </w:rPr>
        <w:footnoteRef/>
      </w:r>
      <w:r>
        <w:t xml:space="preserve"> </w:t>
      </w:r>
      <w:proofErr w:type="spellStart"/>
      <w:r>
        <w:t>TrueNAS</w:t>
      </w:r>
      <w:proofErr w:type="spellEnd"/>
      <w:r>
        <w:t xml:space="preserve">: Open Source Netzwerkspeicher (NAS) Lösung </w:t>
      </w:r>
    </w:p>
  </w:footnote>
  <w:footnote w:id="8">
    <w:p w14:paraId="799C53E9" w14:textId="6378A2D9" w:rsidR="00FA3920" w:rsidRDefault="00FA3920">
      <w:pPr>
        <w:pStyle w:val="Funotentext"/>
      </w:pPr>
      <w:r>
        <w:rPr>
          <w:rStyle w:val="Funotenzeichen"/>
        </w:rPr>
        <w:footnoteRef/>
      </w:r>
      <w:r>
        <w:t xml:space="preserve"> ACL: Sieh Glossar</w:t>
      </w:r>
    </w:p>
  </w:footnote>
  <w:footnote w:id="9">
    <w:p w14:paraId="400357D8" w14:textId="16B2437D" w:rsidR="00FA3920" w:rsidRDefault="00FA3920">
      <w:pPr>
        <w:pStyle w:val="Funotentext"/>
      </w:pPr>
      <w:r>
        <w:rPr>
          <w:rStyle w:val="Funotenzeichen"/>
        </w:rPr>
        <w:footnoteRef/>
      </w:r>
      <w:r>
        <w:t xml:space="preserve"> PCI-</w:t>
      </w:r>
      <w:proofErr w:type="spellStart"/>
      <w:r>
        <w:t>Passthrough</w:t>
      </w:r>
      <w:proofErr w:type="spellEnd"/>
      <w:r>
        <w:t>: Siehe Glossar</w:t>
      </w:r>
    </w:p>
  </w:footnote>
  <w:footnote w:id="10">
    <w:p w14:paraId="1BE2E16A" w14:textId="4CDEE0C6" w:rsidR="00041F1B" w:rsidRDefault="00041F1B">
      <w:pPr>
        <w:pStyle w:val="Funotentext"/>
      </w:pPr>
      <w:r>
        <w:rPr>
          <w:rStyle w:val="Funotenzeichen"/>
        </w:rPr>
        <w:footnoteRef/>
      </w:r>
      <w:r>
        <w:t xml:space="preserve"> Transkodierung: Siehe Glossar</w:t>
      </w:r>
    </w:p>
  </w:footnote>
  <w:footnote w:id="11">
    <w:p w14:paraId="2E0E8154" w14:textId="7D84451C" w:rsidR="00E83F89" w:rsidRDefault="00E83F89">
      <w:pPr>
        <w:pStyle w:val="Funotentext"/>
      </w:pPr>
      <w:r>
        <w:rPr>
          <w:rStyle w:val="Funotenzeichen"/>
        </w:rPr>
        <w:footnoteRef/>
      </w:r>
      <w:r>
        <w:t xml:space="preserve"> IOMMU: Siehe Glossar</w:t>
      </w:r>
    </w:p>
  </w:footnote>
  <w:footnote w:id="12">
    <w:p w14:paraId="2B74F85A" w14:textId="72FAD309" w:rsidR="00E83F89" w:rsidRDefault="00E83F89">
      <w:pPr>
        <w:pStyle w:val="Funotentext"/>
      </w:pPr>
      <w:r>
        <w:rPr>
          <w:rStyle w:val="Funotenzeichen"/>
        </w:rPr>
        <w:footnoteRef/>
      </w:r>
      <w:r>
        <w:t xml:space="preserve"> VFIO: Siehe Glossar</w:t>
      </w:r>
    </w:p>
  </w:footnote>
  <w:footnote w:id="13">
    <w:p w14:paraId="2D74C933" w14:textId="0BBF300D" w:rsidR="00E83F89" w:rsidRDefault="00E83F89">
      <w:pPr>
        <w:pStyle w:val="Funotentext"/>
      </w:pPr>
      <w:r>
        <w:rPr>
          <w:rStyle w:val="Funotenzeichen"/>
        </w:rPr>
        <w:footnoteRef/>
      </w:r>
      <w:r>
        <w:t xml:space="preserve"> Fail2Ban: </w:t>
      </w:r>
    </w:p>
  </w:footnote>
  <w:footnote w:id="14">
    <w:p w14:paraId="4CCDE63B" w14:textId="3DD4370D" w:rsidR="00E83F89" w:rsidRDefault="00E83F89">
      <w:pPr>
        <w:pStyle w:val="Funotentext"/>
      </w:pPr>
      <w:r>
        <w:rPr>
          <w:rStyle w:val="Funotenzeichen"/>
        </w:rPr>
        <w:footnoteRef/>
      </w:r>
      <w:r>
        <w:t xml:space="preserve"> Gruppenrichtline (GPO): Siehe Glossar</w:t>
      </w:r>
    </w:p>
  </w:footnote>
  <w:footnote w:id="15">
    <w:p w14:paraId="5275DB91" w14:textId="49C713EA" w:rsidR="00316AC1" w:rsidRDefault="00316AC1">
      <w:pPr>
        <w:pStyle w:val="Funotentext"/>
      </w:pPr>
      <w:r>
        <w:rPr>
          <w:rStyle w:val="Funotenzeichen"/>
        </w:rPr>
        <w:footnoteRef/>
      </w:r>
      <w:r>
        <w:t xml:space="preserve"> Dataset: Siehe Glossar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3BF24" w14:textId="6A4E5BE9" w:rsidR="008C025B" w:rsidRPr="006A2F2F" w:rsidRDefault="007749EA">
    <w:pPr>
      <w:pStyle w:val="Kopfzeile"/>
    </w:pPr>
    <w:r w:rsidRPr="006A2F2F">
      <w:rPr>
        <w:rFonts w:cstheme="minorHAnsi"/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296DDC7B" wp14:editId="76B03618">
              <wp:simplePos x="0" y="0"/>
              <wp:positionH relativeFrom="margin">
                <wp:posOffset>0</wp:posOffset>
              </wp:positionH>
              <wp:positionV relativeFrom="paragraph">
                <wp:posOffset>647065</wp:posOffset>
              </wp:positionV>
              <wp:extent cx="6119495" cy="0"/>
              <wp:effectExtent l="0" t="0" r="0" b="0"/>
              <wp:wrapNone/>
              <wp:docPr id="295755736" name="Gerader Verbinde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19495" cy="0"/>
                      </a:xfrm>
                      <a:prstGeom prst="line">
                        <a:avLst/>
                      </a:prstGeom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AAE0F78" id="Gerader Verbinder 2" o:spid="_x0000_s1026" style="position:absolute;flip:y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0.95pt" to="481.85pt,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" strokecolor="#00507e [3215]" strokeweight=".5pt">
              <v:stroke joinstyle="miter"/>
              <w10:wrap anchorx="margin"/>
            </v:line>
          </w:pict>
        </mc:Fallback>
      </mc:AlternateContent>
    </w:r>
    <w:r w:rsidRPr="006A2F2F">
      <w:rPr>
        <w:noProof/>
      </w:rPr>
      <w:drawing>
        <wp:anchor distT="0" distB="0" distL="114300" distR="114300" simplePos="0" relativeHeight="251658241" behindDoc="1" locked="0" layoutInCell="1" allowOverlap="1" wp14:anchorId="611827A2" wp14:editId="76B567DC">
          <wp:simplePos x="0" y="0"/>
          <wp:positionH relativeFrom="margin">
            <wp:posOffset>4549775</wp:posOffset>
          </wp:positionH>
          <wp:positionV relativeFrom="paragraph">
            <wp:posOffset>-132715</wp:posOffset>
          </wp:positionV>
          <wp:extent cx="1734820" cy="689610"/>
          <wp:effectExtent l="0" t="0" r="0" b="0"/>
          <wp:wrapNone/>
          <wp:docPr id="2004469152" name="Grafik 20044691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469152" name="Grafik 6086544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4820" cy="6896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9F5AA" w14:textId="1FD84B54" w:rsidR="00723C40" w:rsidRPr="006A2F2F" w:rsidRDefault="007749EA">
    <w:pPr>
      <w:pStyle w:val="Kopfzeile"/>
    </w:pPr>
    <w:r w:rsidRPr="006A2F2F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1D88A0A" wp14:editId="7B3477B9">
              <wp:simplePos x="0" y="0"/>
              <wp:positionH relativeFrom="page">
                <wp:posOffset>-12700</wp:posOffset>
              </wp:positionH>
              <wp:positionV relativeFrom="margin">
                <wp:posOffset>2956560</wp:posOffset>
              </wp:positionV>
              <wp:extent cx="7600950" cy="6840000"/>
              <wp:effectExtent l="0" t="0" r="19050" b="18415"/>
              <wp:wrapNone/>
              <wp:docPr id="1979753165" name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0950" cy="68400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9CDA66A" id="Rechteck 1" o:spid="_x0000_s1026" style="position:absolute;margin-left:-1pt;margin-top:232.8pt;width:598.5pt;height:538.6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" fillcolor="#00507e [3204]" strokecolor="#000b12 [484]" strokeweight="1pt">
              <w10:wrap anchorx="page" anchory="margin"/>
            </v:rect>
          </w:pict>
        </mc:Fallback>
      </mc:AlternateContent>
    </w:r>
    <w:r w:rsidRPr="006A2F2F">
      <w:rPr>
        <w:noProof/>
      </w:rPr>
      <w:drawing>
        <wp:anchor distT="0" distB="0" distL="114300" distR="114300" simplePos="0" relativeHeight="251658242" behindDoc="1" locked="0" layoutInCell="1" allowOverlap="1" wp14:anchorId="26E1E919" wp14:editId="43B82558">
          <wp:simplePos x="0" y="0"/>
          <wp:positionH relativeFrom="page">
            <wp:align>center</wp:align>
          </wp:positionH>
          <wp:positionV relativeFrom="paragraph">
            <wp:posOffset>204931</wp:posOffset>
          </wp:positionV>
          <wp:extent cx="6153110" cy="2447636"/>
          <wp:effectExtent l="0" t="0" r="635" b="0"/>
          <wp:wrapNone/>
          <wp:docPr id="1561031365" name="Grafik 15610313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1031365" name="Grafik 6086544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3110" cy="24476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17A88C0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BF19EA"/>
    <w:multiLevelType w:val="hybridMultilevel"/>
    <w:tmpl w:val="43A8DAB6"/>
    <w:lvl w:ilvl="0" w:tplc="26168E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67B"/>
    <w:multiLevelType w:val="hybridMultilevel"/>
    <w:tmpl w:val="AAB0A888"/>
    <w:lvl w:ilvl="0" w:tplc="53AC7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9D188E"/>
    <w:multiLevelType w:val="hybridMultilevel"/>
    <w:tmpl w:val="04AA276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F265D"/>
    <w:multiLevelType w:val="hybridMultilevel"/>
    <w:tmpl w:val="9FD06C8C"/>
    <w:lvl w:ilvl="0" w:tplc="2DC06A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03DCD"/>
    <w:multiLevelType w:val="hybridMultilevel"/>
    <w:tmpl w:val="B8F05728"/>
    <w:lvl w:ilvl="0" w:tplc="E23808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350E1"/>
    <w:multiLevelType w:val="hybridMultilevel"/>
    <w:tmpl w:val="3F68FB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D1443D"/>
    <w:multiLevelType w:val="hybridMultilevel"/>
    <w:tmpl w:val="37D40A86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435D53"/>
    <w:multiLevelType w:val="hybridMultilevel"/>
    <w:tmpl w:val="AE987060"/>
    <w:lvl w:ilvl="0" w:tplc="BFB41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574A8E"/>
    <w:multiLevelType w:val="hybridMultilevel"/>
    <w:tmpl w:val="86D4F160"/>
    <w:lvl w:ilvl="0" w:tplc="24289D7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D4739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604E17"/>
    <w:multiLevelType w:val="hybridMultilevel"/>
    <w:tmpl w:val="302C72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7E050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AF42BD"/>
    <w:multiLevelType w:val="hybridMultilevel"/>
    <w:tmpl w:val="CFB4A69E"/>
    <w:lvl w:ilvl="0" w:tplc="F4E472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92AC9"/>
    <w:multiLevelType w:val="hybridMultilevel"/>
    <w:tmpl w:val="33E0740E"/>
    <w:lvl w:ilvl="0" w:tplc="FF3401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642D7"/>
    <w:multiLevelType w:val="hybridMultilevel"/>
    <w:tmpl w:val="1CA68E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7F63C6"/>
    <w:multiLevelType w:val="hybridMultilevel"/>
    <w:tmpl w:val="FA66A9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A174F8"/>
    <w:multiLevelType w:val="hybridMultilevel"/>
    <w:tmpl w:val="12F81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77D54"/>
    <w:multiLevelType w:val="hybridMultilevel"/>
    <w:tmpl w:val="957E952A"/>
    <w:lvl w:ilvl="0" w:tplc="A6C8C5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E6111D"/>
    <w:multiLevelType w:val="hybridMultilevel"/>
    <w:tmpl w:val="952665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783CF2"/>
    <w:multiLevelType w:val="hybridMultilevel"/>
    <w:tmpl w:val="CA1C4AC4"/>
    <w:lvl w:ilvl="0" w:tplc="B016A9FC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E72CD7"/>
    <w:multiLevelType w:val="hybridMultilevel"/>
    <w:tmpl w:val="E7F2B02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D2E60"/>
    <w:multiLevelType w:val="hybridMultilevel"/>
    <w:tmpl w:val="06A64E02"/>
    <w:lvl w:ilvl="0" w:tplc="4CA83A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9A0E14"/>
    <w:multiLevelType w:val="hybridMultilevel"/>
    <w:tmpl w:val="74820450"/>
    <w:lvl w:ilvl="0" w:tplc="9690B0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519E6"/>
    <w:multiLevelType w:val="multilevel"/>
    <w:tmpl w:val="8DA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6962D5"/>
    <w:multiLevelType w:val="hybridMultilevel"/>
    <w:tmpl w:val="685AE61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B478F"/>
    <w:multiLevelType w:val="hybridMultilevel"/>
    <w:tmpl w:val="11D0B3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4C6C42"/>
    <w:multiLevelType w:val="hybridMultilevel"/>
    <w:tmpl w:val="E7367F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EA1F0F"/>
    <w:multiLevelType w:val="hybridMultilevel"/>
    <w:tmpl w:val="21CA98F6"/>
    <w:lvl w:ilvl="0" w:tplc="68F2712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483FE5"/>
    <w:multiLevelType w:val="hybridMultilevel"/>
    <w:tmpl w:val="B11067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6C203B"/>
    <w:multiLevelType w:val="hybridMultilevel"/>
    <w:tmpl w:val="DD10504A"/>
    <w:lvl w:ilvl="0" w:tplc="3022144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D37A36"/>
    <w:multiLevelType w:val="hybridMultilevel"/>
    <w:tmpl w:val="1FD0F7EC"/>
    <w:lvl w:ilvl="0" w:tplc="EB26C8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2B737B"/>
    <w:multiLevelType w:val="hybridMultilevel"/>
    <w:tmpl w:val="74E86174"/>
    <w:lvl w:ilvl="0" w:tplc="638EBE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E86536"/>
    <w:multiLevelType w:val="hybridMultilevel"/>
    <w:tmpl w:val="D4D8100E"/>
    <w:lvl w:ilvl="0" w:tplc="B87030B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2F7F53"/>
    <w:multiLevelType w:val="multilevel"/>
    <w:tmpl w:val="E69A533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60724CC1"/>
    <w:multiLevelType w:val="hybridMultilevel"/>
    <w:tmpl w:val="58309F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2D479A"/>
    <w:multiLevelType w:val="hybridMultilevel"/>
    <w:tmpl w:val="2E9442CA"/>
    <w:lvl w:ilvl="0" w:tplc="595C9A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AC4D69"/>
    <w:multiLevelType w:val="hybridMultilevel"/>
    <w:tmpl w:val="F6FCC8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D3191E"/>
    <w:multiLevelType w:val="hybridMultilevel"/>
    <w:tmpl w:val="AB7E82BC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D81D77"/>
    <w:multiLevelType w:val="hybridMultilevel"/>
    <w:tmpl w:val="E5A8F3D8"/>
    <w:lvl w:ilvl="0" w:tplc="E24879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5A4DB8"/>
    <w:multiLevelType w:val="hybridMultilevel"/>
    <w:tmpl w:val="81BC6C3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9966BB6"/>
    <w:multiLevelType w:val="hybridMultilevel"/>
    <w:tmpl w:val="C46018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6588B"/>
    <w:multiLevelType w:val="hybridMultilevel"/>
    <w:tmpl w:val="2FB214F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BF86577"/>
    <w:multiLevelType w:val="hybridMultilevel"/>
    <w:tmpl w:val="871CB4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A479CD"/>
    <w:multiLevelType w:val="hybridMultilevel"/>
    <w:tmpl w:val="86D4E632"/>
    <w:lvl w:ilvl="0" w:tplc="AEE079D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93D17"/>
    <w:multiLevelType w:val="hybridMultilevel"/>
    <w:tmpl w:val="DCBA7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AE406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0"/>
  </w:num>
  <w:num w:numId="2">
    <w:abstractNumId w:val="46"/>
  </w:num>
  <w:num w:numId="3">
    <w:abstractNumId w:val="12"/>
  </w:num>
  <w:num w:numId="4">
    <w:abstractNumId w:val="34"/>
  </w:num>
  <w:num w:numId="5">
    <w:abstractNumId w:val="29"/>
  </w:num>
  <w:num w:numId="6">
    <w:abstractNumId w:val="35"/>
  </w:num>
  <w:num w:numId="7">
    <w:abstractNumId w:val="3"/>
  </w:num>
  <w:num w:numId="8">
    <w:abstractNumId w:val="38"/>
  </w:num>
  <w:num w:numId="9">
    <w:abstractNumId w:val="15"/>
  </w:num>
  <w:num w:numId="10">
    <w:abstractNumId w:val="8"/>
  </w:num>
  <w:num w:numId="11">
    <w:abstractNumId w:val="25"/>
  </w:num>
  <w:num w:numId="12">
    <w:abstractNumId w:val="21"/>
  </w:num>
  <w:num w:numId="13">
    <w:abstractNumId w:val="0"/>
  </w:num>
  <w:num w:numId="14">
    <w:abstractNumId w:val="28"/>
  </w:num>
  <w:num w:numId="15">
    <w:abstractNumId w:val="23"/>
  </w:num>
  <w:num w:numId="16">
    <w:abstractNumId w:val="22"/>
  </w:num>
  <w:num w:numId="17">
    <w:abstractNumId w:val="27"/>
  </w:num>
  <w:num w:numId="18">
    <w:abstractNumId w:val="11"/>
  </w:num>
  <w:num w:numId="19">
    <w:abstractNumId w:val="7"/>
  </w:num>
  <w:num w:numId="20">
    <w:abstractNumId w:val="6"/>
  </w:num>
  <w:num w:numId="21">
    <w:abstractNumId w:val="17"/>
  </w:num>
  <w:num w:numId="22">
    <w:abstractNumId w:val="42"/>
  </w:num>
  <w:num w:numId="23">
    <w:abstractNumId w:val="40"/>
  </w:num>
  <w:num w:numId="24">
    <w:abstractNumId w:val="19"/>
  </w:num>
  <w:num w:numId="25">
    <w:abstractNumId w:val="45"/>
  </w:num>
  <w:num w:numId="26">
    <w:abstractNumId w:val="24"/>
  </w:num>
  <w:num w:numId="27">
    <w:abstractNumId w:val="41"/>
  </w:num>
  <w:num w:numId="28">
    <w:abstractNumId w:val="16"/>
  </w:num>
  <w:num w:numId="29">
    <w:abstractNumId w:val="26"/>
  </w:num>
  <w:num w:numId="30">
    <w:abstractNumId w:val="37"/>
  </w:num>
  <w:num w:numId="31">
    <w:abstractNumId w:val="43"/>
  </w:num>
  <w:num w:numId="32">
    <w:abstractNumId w:val="44"/>
  </w:num>
  <w:num w:numId="33">
    <w:abstractNumId w:val="2"/>
  </w:num>
  <w:num w:numId="34">
    <w:abstractNumId w:val="36"/>
  </w:num>
  <w:num w:numId="35">
    <w:abstractNumId w:val="31"/>
  </w:num>
  <w:num w:numId="36">
    <w:abstractNumId w:val="20"/>
  </w:num>
  <w:num w:numId="37">
    <w:abstractNumId w:val="18"/>
  </w:num>
  <w:num w:numId="38">
    <w:abstractNumId w:val="1"/>
  </w:num>
  <w:num w:numId="39">
    <w:abstractNumId w:val="5"/>
  </w:num>
  <w:num w:numId="40">
    <w:abstractNumId w:val="9"/>
  </w:num>
  <w:num w:numId="41">
    <w:abstractNumId w:val="4"/>
  </w:num>
  <w:num w:numId="42">
    <w:abstractNumId w:val="39"/>
  </w:num>
  <w:num w:numId="43">
    <w:abstractNumId w:val="14"/>
  </w:num>
  <w:num w:numId="44">
    <w:abstractNumId w:val="33"/>
  </w:num>
  <w:num w:numId="45">
    <w:abstractNumId w:val="32"/>
  </w:num>
  <w:num w:numId="46">
    <w:abstractNumId w:val="30"/>
  </w:num>
  <w:num w:numId="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ox_step_bearbeiter" w:val="Attenberger, Sebastian - 18.06.2024 17:44:55"/>
  </w:docVars>
  <w:rsids>
    <w:rsidRoot w:val="00723C40"/>
    <w:rsid w:val="0000115B"/>
    <w:rsid w:val="0000499E"/>
    <w:rsid w:val="0001016E"/>
    <w:rsid w:val="00010AA1"/>
    <w:rsid w:val="00010D1F"/>
    <w:rsid w:val="00011615"/>
    <w:rsid w:val="000119BE"/>
    <w:rsid w:val="000128A6"/>
    <w:rsid w:val="00013D77"/>
    <w:rsid w:val="0001562B"/>
    <w:rsid w:val="00021954"/>
    <w:rsid w:val="00021B01"/>
    <w:rsid w:val="0002367D"/>
    <w:rsid w:val="0002389C"/>
    <w:rsid w:val="000247A4"/>
    <w:rsid w:val="00024B95"/>
    <w:rsid w:val="00026A50"/>
    <w:rsid w:val="000305DB"/>
    <w:rsid w:val="00031A87"/>
    <w:rsid w:val="00032A48"/>
    <w:rsid w:val="000333BF"/>
    <w:rsid w:val="00034439"/>
    <w:rsid w:val="00036260"/>
    <w:rsid w:val="00036A4F"/>
    <w:rsid w:val="00037E7F"/>
    <w:rsid w:val="00041F1B"/>
    <w:rsid w:val="00042B62"/>
    <w:rsid w:val="00043071"/>
    <w:rsid w:val="00044771"/>
    <w:rsid w:val="00046876"/>
    <w:rsid w:val="000508A2"/>
    <w:rsid w:val="00052386"/>
    <w:rsid w:val="00053BDD"/>
    <w:rsid w:val="00055609"/>
    <w:rsid w:val="000563DF"/>
    <w:rsid w:val="00056645"/>
    <w:rsid w:val="00056983"/>
    <w:rsid w:val="00060091"/>
    <w:rsid w:val="000605E1"/>
    <w:rsid w:val="000609EA"/>
    <w:rsid w:val="000613F4"/>
    <w:rsid w:val="0006219E"/>
    <w:rsid w:val="0006337C"/>
    <w:rsid w:val="00063606"/>
    <w:rsid w:val="00065A41"/>
    <w:rsid w:val="00067400"/>
    <w:rsid w:val="0007216C"/>
    <w:rsid w:val="00072470"/>
    <w:rsid w:val="00074D35"/>
    <w:rsid w:val="000751A7"/>
    <w:rsid w:val="000770B9"/>
    <w:rsid w:val="00080A12"/>
    <w:rsid w:val="000823AC"/>
    <w:rsid w:val="000825A6"/>
    <w:rsid w:val="0008291A"/>
    <w:rsid w:val="00084F70"/>
    <w:rsid w:val="00086DD5"/>
    <w:rsid w:val="00087323"/>
    <w:rsid w:val="0009034E"/>
    <w:rsid w:val="00091B9D"/>
    <w:rsid w:val="00094B54"/>
    <w:rsid w:val="00095F78"/>
    <w:rsid w:val="0009792D"/>
    <w:rsid w:val="000A339F"/>
    <w:rsid w:val="000A6F93"/>
    <w:rsid w:val="000B0631"/>
    <w:rsid w:val="000B1C52"/>
    <w:rsid w:val="000B4A21"/>
    <w:rsid w:val="000B4E8D"/>
    <w:rsid w:val="000B686D"/>
    <w:rsid w:val="000C05DF"/>
    <w:rsid w:val="000C08BB"/>
    <w:rsid w:val="000C09EF"/>
    <w:rsid w:val="000C193E"/>
    <w:rsid w:val="000C1F91"/>
    <w:rsid w:val="000C2F9B"/>
    <w:rsid w:val="000C34FF"/>
    <w:rsid w:val="000C6BBA"/>
    <w:rsid w:val="000D1113"/>
    <w:rsid w:val="000D1600"/>
    <w:rsid w:val="000D29F2"/>
    <w:rsid w:val="000D5DDF"/>
    <w:rsid w:val="000D684B"/>
    <w:rsid w:val="000D70C7"/>
    <w:rsid w:val="000E0C1D"/>
    <w:rsid w:val="000E29F3"/>
    <w:rsid w:val="000E43A2"/>
    <w:rsid w:val="000E56D5"/>
    <w:rsid w:val="000E619C"/>
    <w:rsid w:val="000E647E"/>
    <w:rsid w:val="000E6E33"/>
    <w:rsid w:val="000E70A4"/>
    <w:rsid w:val="000F2E40"/>
    <w:rsid w:val="000F39C6"/>
    <w:rsid w:val="000F43A6"/>
    <w:rsid w:val="000F497B"/>
    <w:rsid w:val="000F538C"/>
    <w:rsid w:val="000F5C1F"/>
    <w:rsid w:val="00100493"/>
    <w:rsid w:val="001015AD"/>
    <w:rsid w:val="00101A86"/>
    <w:rsid w:val="00103E4E"/>
    <w:rsid w:val="00104B66"/>
    <w:rsid w:val="00105F0C"/>
    <w:rsid w:val="00107374"/>
    <w:rsid w:val="001073F6"/>
    <w:rsid w:val="00107C5D"/>
    <w:rsid w:val="0011106F"/>
    <w:rsid w:val="00111BAE"/>
    <w:rsid w:val="00112437"/>
    <w:rsid w:val="00115DD7"/>
    <w:rsid w:val="00117174"/>
    <w:rsid w:val="00117AE6"/>
    <w:rsid w:val="001222F3"/>
    <w:rsid w:val="00122E70"/>
    <w:rsid w:val="001232FF"/>
    <w:rsid w:val="00125F1F"/>
    <w:rsid w:val="001262BD"/>
    <w:rsid w:val="0012686A"/>
    <w:rsid w:val="00126ECB"/>
    <w:rsid w:val="001312DA"/>
    <w:rsid w:val="0013158A"/>
    <w:rsid w:val="001323BB"/>
    <w:rsid w:val="00136B62"/>
    <w:rsid w:val="0014202E"/>
    <w:rsid w:val="00146440"/>
    <w:rsid w:val="00146BD9"/>
    <w:rsid w:val="00146F50"/>
    <w:rsid w:val="0014762B"/>
    <w:rsid w:val="0015213B"/>
    <w:rsid w:val="001534BD"/>
    <w:rsid w:val="00154C7C"/>
    <w:rsid w:val="00155051"/>
    <w:rsid w:val="00155EE7"/>
    <w:rsid w:val="00156CA5"/>
    <w:rsid w:val="00157B1F"/>
    <w:rsid w:val="00157C97"/>
    <w:rsid w:val="00162CC7"/>
    <w:rsid w:val="00164BA8"/>
    <w:rsid w:val="00165799"/>
    <w:rsid w:val="00167E31"/>
    <w:rsid w:val="00175AAF"/>
    <w:rsid w:val="00175EA4"/>
    <w:rsid w:val="001771F3"/>
    <w:rsid w:val="001773A5"/>
    <w:rsid w:val="00177AF9"/>
    <w:rsid w:val="00177DD1"/>
    <w:rsid w:val="001814AE"/>
    <w:rsid w:val="00181A7D"/>
    <w:rsid w:val="001820D1"/>
    <w:rsid w:val="00182CFE"/>
    <w:rsid w:val="00183FD9"/>
    <w:rsid w:val="001861A7"/>
    <w:rsid w:val="00186F3D"/>
    <w:rsid w:val="00187886"/>
    <w:rsid w:val="00187CC1"/>
    <w:rsid w:val="00190A73"/>
    <w:rsid w:val="00190AF1"/>
    <w:rsid w:val="00194A86"/>
    <w:rsid w:val="001957F6"/>
    <w:rsid w:val="0019642D"/>
    <w:rsid w:val="00196872"/>
    <w:rsid w:val="001A0632"/>
    <w:rsid w:val="001A0786"/>
    <w:rsid w:val="001A0EB5"/>
    <w:rsid w:val="001A2D87"/>
    <w:rsid w:val="001A4BB8"/>
    <w:rsid w:val="001A6CC5"/>
    <w:rsid w:val="001B0CEA"/>
    <w:rsid w:val="001B109E"/>
    <w:rsid w:val="001B19DD"/>
    <w:rsid w:val="001B25B2"/>
    <w:rsid w:val="001B2D64"/>
    <w:rsid w:val="001B3AF4"/>
    <w:rsid w:val="001B74E7"/>
    <w:rsid w:val="001B7AEE"/>
    <w:rsid w:val="001C15F0"/>
    <w:rsid w:val="001C169D"/>
    <w:rsid w:val="001C32E0"/>
    <w:rsid w:val="001C39F6"/>
    <w:rsid w:val="001C45F6"/>
    <w:rsid w:val="001C6439"/>
    <w:rsid w:val="001C6460"/>
    <w:rsid w:val="001D02CE"/>
    <w:rsid w:val="001D1AF7"/>
    <w:rsid w:val="001D30E7"/>
    <w:rsid w:val="001D688C"/>
    <w:rsid w:val="001D726F"/>
    <w:rsid w:val="001E22DF"/>
    <w:rsid w:val="001E619A"/>
    <w:rsid w:val="001F0C95"/>
    <w:rsid w:val="001F0EF0"/>
    <w:rsid w:val="001F251F"/>
    <w:rsid w:val="001F319B"/>
    <w:rsid w:val="001F3B60"/>
    <w:rsid w:val="001F3DFA"/>
    <w:rsid w:val="001F5057"/>
    <w:rsid w:val="001F50F0"/>
    <w:rsid w:val="001F6C07"/>
    <w:rsid w:val="001F7793"/>
    <w:rsid w:val="001F7B3D"/>
    <w:rsid w:val="00201289"/>
    <w:rsid w:val="002054A5"/>
    <w:rsid w:val="00205C30"/>
    <w:rsid w:val="00207317"/>
    <w:rsid w:val="00207F5B"/>
    <w:rsid w:val="002107B5"/>
    <w:rsid w:val="00211C8B"/>
    <w:rsid w:val="00211F78"/>
    <w:rsid w:val="00216290"/>
    <w:rsid w:val="00217A84"/>
    <w:rsid w:val="002221F3"/>
    <w:rsid w:val="002229CA"/>
    <w:rsid w:val="00225526"/>
    <w:rsid w:val="00226938"/>
    <w:rsid w:val="00227001"/>
    <w:rsid w:val="002271EF"/>
    <w:rsid w:val="00230E42"/>
    <w:rsid w:val="0023126A"/>
    <w:rsid w:val="00231DAF"/>
    <w:rsid w:val="00232225"/>
    <w:rsid w:val="002334C2"/>
    <w:rsid w:val="0023663F"/>
    <w:rsid w:val="00240179"/>
    <w:rsid w:val="00241D0D"/>
    <w:rsid w:val="002445C4"/>
    <w:rsid w:val="0024609C"/>
    <w:rsid w:val="00246603"/>
    <w:rsid w:val="002501AA"/>
    <w:rsid w:val="00251882"/>
    <w:rsid w:val="002518B4"/>
    <w:rsid w:val="00252204"/>
    <w:rsid w:val="00252BE0"/>
    <w:rsid w:val="002537BE"/>
    <w:rsid w:val="00254233"/>
    <w:rsid w:val="002564C4"/>
    <w:rsid w:val="002566B3"/>
    <w:rsid w:val="0025789B"/>
    <w:rsid w:val="00261058"/>
    <w:rsid w:val="00261A1D"/>
    <w:rsid w:val="0026430C"/>
    <w:rsid w:val="00265447"/>
    <w:rsid w:val="002654BB"/>
    <w:rsid w:val="002655CA"/>
    <w:rsid w:val="00266D56"/>
    <w:rsid w:val="00267351"/>
    <w:rsid w:val="002707E5"/>
    <w:rsid w:val="0027086A"/>
    <w:rsid w:val="00272405"/>
    <w:rsid w:val="00273356"/>
    <w:rsid w:val="002747FB"/>
    <w:rsid w:val="00275B49"/>
    <w:rsid w:val="002760F1"/>
    <w:rsid w:val="00276905"/>
    <w:rsid w:val="00277101"/>
    <w:rsid w:val="00277BDF"/>
    <w:rsid w:val="00282A9E"/>
    <w:rsid w:val="0028363F"/>
    <w:rsid w:val="002836F6"/>
    <w:rsid w:val="002848CA"/>
    <w:rsid w:val="00284E88"/>
    <w:rsid w:val="002855ED"/>
    <w:rsid w:val="00287335"/>
    <w:rsid w:val="00287CF4"/>
    <w:rsid w:val="00290F47"/>
    <w:rsid w:val="002922E9"/>
    <w:rsid w:val="00292C5D"/>
    <w:rsid w:val="00292F54"/>
    <w:rsid w:val="00292FBA"/>
    <w:rsid w:val="0029335B"/>
    <w:rsid w:val="002933DC"/>
    <w:rsid w:val="00294251"/>
    <w:rsid w:val="002952BF"/>
    <w:rsid w:val="00296183"/>
    <w:rsid w:val="00297BA7"/>
    <w:rsid w:val="002A2992"/>
    <w:rsid w:val="002A4456"/>
    <w:rsid w:val="002A4B48"/>
    <w:rsid w:val="002A6024"/>
    <w:rsid w:val="002B0DBF"/>
    <w:rsid w:val="002B1800"/>
    <w:rsid w:val="002B1F5A"/>
    <w:rsid w:val="002B42DE"/>
    <w:rsid w:val="002B59EE"/>
    <w:rsid w:val="002B726F"/>
    <w:rsid w:val="002B7A7A"/>
    <w:rsid w:val="002C0E1A"/>
    <w:rsid w:val="002C499C"/>
    <w:rsid w:val="002C643C"/>
    <w:rsid w:val="002C6CAE"/>
    <w:rsid w:val="002D0D8A"/>
    <w:rsid w:val="002D163C"/>
    <w:rsid w:val="002D21E9"/>
    <w:rsid w:val="002D21FB"/>
    <w:rsid w:val="002D4F7D"/>
    <w:rsid w:val="002D7F39"/>
    <w:rsid w:val="002E116A"/>
    <w:rsid w:val="002E1A81"/>
    <w:rsid w:val="002E2962"/>
    <w:rsid w:val="002E6A42"/>
    <w:rsid w:val="002F0CEE"/>
    <w:rsid w:val="002F3517"/>
    <w:rsid w:val="002F5420"/>
    <w:rsid w:val="00302720"/>
    <w:rsid w:val="00305285"/>
    <w:rsid w:val="0030578F"/>
    <w:rsid w:val="00305A7A"/>
    <w:rsid w:val="0030621D"/>
    <w:rsid w:val="0031226F"/>
    <w:rsid w:val="0031392D"/>
    <w:rsid w:val="00313EB3"/>
    <w:rsid w:val="00314CDB"/>
    <w:rsid w:val="003160A6"/>
    <w:rsid w:val="0031668F"/>
    <w:rsid w:val="00316AC1"/>
    <w:rsid w:val="0031770E"/>
    <w:rsid w:val="0032155B"/>
    <w:rsid w:val="00322CF1"/>
    <w:rsid w:val="00322EB9"/>
    <w:rsid w:val="00323034"/>
    <w:rsid w:val="00323CA4"/>
    <w:rsid w:val="0032463C"/>
    <w:rsid w:val="003309A2"/>
    <w:rsid w:val="00330C20"/>
    <w:rsid w:val="0033381F"/>
    <w:rsid w:val="003346A2"/>
    <w:rsid w:val="003352E6"/>
    <w:rsid w:val="00336195"/>
    <w:rsid w:val="00337E99"/>
    <w:rsid w:val="00340E3B"/>
    <w:rsid w:val="00342836"/>
    <w:rsid w:val="003431E8"/>
    <w:rsid w:val="00345871"/>
    <w:rsid w:val="00345F21"/>
    <w:rsid w:val="00347A72"/>
    <w:rsid w:val="00352B5D"/>
    <w:rsid w:val="00353C99"/>
    <w:rsid w:val="003540D5"/>
    <w:rsid w:val="00354A22"/>
    <w:rsid w:val="003561E8"/>
    <w:rsid w:val="00361B63"/>
    <w:rsid w:val="00362724"/>
    <w:rsid w:val="00362896"/>
    <w:rsid w:val="00362E59"/>
    <w:rsid w:val="00365F2D"/>
    <w:rsid w:val="003664EC"/>
    <w:rsid w:val="00366FAF"/>
    <w:rsid w:val="003700A8"/>
    <w:rsid w:val="00377454"/>
    <w:rsid w:val="0037780A"/>
    <w:rsid w:val="00381F5F"/>
    <w:rsid w:val="0038254B"/>
    <w:rsid w:val="0038350B"/>
    <w:rsid w:val="00385DBB"/>
    <w:rsid w:val="00386D37"/>
    <w:rsid w:val="00387BCE"/>
    <w:rsid w:val="00387E13"/>
    <w:rsid w:val="00391B87"/>
    <w:rsid w:val="00393384"/>
    <w:rsid w:val="00395305"/>
    <w:rsid w:val="00396CA6"/>
    <w:rsid w:val="00397AA7"/>
    <w:rsid w:val="00397AFF"/>
    <w:rsid w:val="003A18DF"/>
    <w:rsid w:val="003A1EB3"/>
    <w:rsid w:val="003A2B42"/>
    <w:rsid w:val="003A2EBB"/>
    <w:rsid w:val="003A2F6C"/>
    <w:rsid w:val="003A3E9A"/>
    <w:rsid w:val="003A4241"/>
    <w:rsid w:val="003A496C"/>
    <w:rsid w:val="003A5EB4"/>
    <w:rsid w:val="003A778D"/>
    <w:rsid w:val="003A7A69"/>
    <w:rsid w:val="003B110A"/>
    <w:rsid w:val="003B1B07"/>
    <w:rsid w:val="003B1CC1"/>
    <w:rsid w:val="003B32AE"/>
    <w:rsid w:val="003B4D4A"/>
    <w:rsid w:val="003B5AE4"/>
    <w:rsid w:val="003B5CF5"/>
    <w:rsid w:val="003B6D3E"/>
    <w:rsid w:val="003C292F"/>
    <w:rsid w:val="003C3964"/>
    <w:rsid w:val="003C58A8"/>
    <w:rsid w:val="003C6EA2"/>
    <w:rsid w:val="003C763D"/>
    <w:rsid w:val="003C78B9"/>
    <w:rsid w:val="003D1AA3"/>
    <w:rsid w:val="003D2A92"/>
    <w:rsid w:val="003D2B9B"/>
    <w:rsid w:val="003D6C09"/>
    <w:rsid w:val="003D6E9F"/>
    <w:rsid w:val="003D7156"/>
    <w:rsid w:val="003D72ED"/>
    <w:rsid w:val="003D7C54"/>
    <w:rsid w:val="003E055C"/>
    <w:rsid w:val="003E09DA"/>
    <w:rsid w:val="003E0C7B"/>
    <w:rsid w:val="003E18D6"/>
    <w:rsid w:val="003E2668"/>
    <w:rsid w:val="003E27D9"/>
    <w:rsid w:val="003E311F"/>
    <w:rsid w:val="003E48CC"/>
    <w:rsid w:val="003E6C46"/>
    <w:rsid w:val="003E6D4F"/>
    <w:rsid w:val="003E6DC5"/>
    <w:rsid w:val="003F2EA8"/>
    <w:rsid w:val="003F2F24"/>
    <w:rsid w:val="003F4895"/>
    <w:rsid w:val="003F5219"/>
    <w:rsid w:val="003F5B78"/>
    <w:rsid w:val="003F6E24"/>
    <w:rsid w:val="00403338"/>
    <w:rsid w:val="00405E27"/>
    <w:rsid w:val="00412E44"/>
    <w:rsid w:val="00413619"/>
    <w:rsid w:val="004142F5"/>
    <w:rsid w:val="00417927"/>
    <w:rsid w:val="00417A96"/>
    <w:rsid w:val="00421ACB"/>
    <w:rsid w:val="00421D59"/>
    <w:rsid w:val="0042403E"/>
    <w:rsid w:val="00424597"/>
    <w:rsid w:val="004246FE"/>
    <w:rsid w:val="00426DAE"/>
    <w:rsid w:val="004301AB"/>
    <w:rsid w:val="00430B35"/>
    <w:rsid w:val="004315DA"/>
    <w:rsid w:val="004333C6"/>
    <w:rsid w:val="0043410B"/>
    <w:rsid w:val="00436DE9"/>
    <w:rsid w:val="00437034"/>
    <w:rsid w:val="00440367"/>
    <w:rsid w:val="00440CD0"/>
    <w:rsid w:val="00441EC9"/>
    <w:rsid w:val="00442F6E"/>
    <w:rsid w:val="00443D8A"/>
    <w:rsid w:val="00443E96"/>
    <w:rsid w:val="00444E2B"/>
    <w:rsid w:val="00445F49"/>
    <w:rsid w:val="00447E8D"/>
    <w:rsid w:val="00450E39"/>
    <w:rsid w:val="00451A7B"/>
    <w:rsid w:val="00452B41"/>
    <w:rsid w:val="00453715"/>
    <w:rsid w:val="00454E32"/>
    <w:rsid w:val="00456240"/>
    <w:rsid w:val="00456BFF"/>
    <w:rsid w:val="00460BCF"/>
    <w:rsid w:val="0046258B"/>
    <w:rsid w:val="00462794"/>
    <w:rsid w:val="00463F71"/>
    <w:rsid w:val="004650F8"/>
    <w:rsid w:val="004651D8"/>
    <w:rsid w:val="00465FB9"/>
    <w:rsid w:val="00466A1C"/>
    <w:rsid w:val="00466A56"/>
    <w:rsid w:val="00467DCD"/>
    <w:rsid w:val="00470A96"/>
    <w:rsid w:val="0047151A"/>
    <w:rsid w:val="00474493"/>
    <w:rsid w:val="0047480E"/>
    <w:rsid w:val="0047685A"/>
    <w:rsid w:val="00482445"/>
    <w:rsid w:val="0048421B"/>
    <w:rsid w:val="00484EAE"/>
    <w:rsid w:val="00486B3A"/>
    <w:rsid w:val="0048770E"/>
    <w:rsid w:val="004920E1"/>
    <w:rsid w:val="004922D4"/>
    <w:rsid w:val="004933F3"/>
    <w:rsid w:val="00494A92"/>
    <w:rsid w:val="00496AE7"/>
    <w:rsid w:val="00497017"/>
    <w:rsid w:val="0049739F"/>
    <w:rsid w:val="004A2036"/>
    <w:rsid w:val="004A28EF"/>
    <w:rsid w:val="004A29AA"/>
    <w:rsid w:val="004A32A1"/>
    <w:rsid w:val="004A4CBC"/>
    <w:rsid w:val="004A6173"/>
    <w:rsid w:val="004A7C1C"/>
    <w:rsid w:val="004B1739"/>
    <w:rsid w:val="004B17AE"/>
    <w:rsid w:val="004B2189"/>
    <w:rsid w:val="004B2D1B"/>
    <w:rsid w:val="004B3E3F"/>
    <w:rsid w:val="004B4103"/>
    <w:rsid w:val="004B5F4F"/>
    <w:rsid w:val="004B6366"/>
    <w:rsid w:val="004B692D"/>
    <w:rsid w:val="004B7AB3"/>
    <w:rsid w:val="004B7B9D"/>
    <w:rsid w:val="004B7D4B"/>
    <w:rsid w:val="004B7DB1"/>
    <w:rsid w:val="004C153E"/>
    <w:rsid w:val="004C2ABD"/>
    <w:rsid w:val="004C471E"/>
    <w:rsid w:val="004C5153"/>
    <w:rsid w:val="004C55AE"/>
    <w:rsid w:val="004C666B"/>
    <w:rsid w:val="004C6F38"/>
    <w:rsid w:val="004C73E0"/>
    <w:rsid w:val="004E0AD2"/>
    <w:rsid w:val="004E2431"/>
    <w:rsid w:val="004E30D9"/>
    <w:rsid w:val="004E3A76"/>
    <w:rsid w:val="004E518B"/>
    <w:rsid w:val="004F1AEE"/>
    <w:rsid w:val="004F3056"/>
    <w:rsid w:val="004F3394"/>
    <w:rsid w:val="004F3688"/>
    <w:rsid w:val="004F669A"/>
    <w:rsid w:val="004F69B6"/>
    <w:rsid w:val="004F6C08"/>
    <w:rsid w:val="004F6DC6"/>
    <w:rsid w:val="004F7E9B"/>
    <w:rsid w:val="004F7F5D"/>
    <w:rsid w:val="00501241"/>
    <w:rsid w:val="00501B1C"/>
    <w:rsid w:val="00502EDD"/>
    <w:rsid w:val="00505368"/>
    <w:rsid w:val="005056B9"/>
    <w:rsid w:val="00506216"/>
    <w:rsid w:val="00506BB5"/>
    <w:rsid w:val="005105B4"/>
    <w:rsid w:val="0051067B"/>
    <w:rsid w:val="0051129A"/>
    <w:rsid w:val="0051147C"/>
    <w:rsid w:val="00513BF5"/>
    <w:rsid w:val="00515087"/>
    <w:rsid w:val="005155A4"/>
    <w:rsid w:val="00522DDA"/>
    <w:rsid w:val="00523A92"/>
    <w:rsid w:val="005245D8"/>
    <w:rsid w:val="0052506B"/>
    <w:rsid w:val="00525210"/>
    <w:rsid w:val="0053033A"/>
    <w:rsid w:val="00530DF6"/>
    <w:rsid w:val="005319FA"/>
    <w:rsid w:val="005362CE"/>
    <w:rsid w:val="005407FD"/>
    <w:rsid w:val="00541A44"/>
    <w:rsid w:val="0054290D"/>
    <w:rsid w:val="00542DD3"/>
    <w:rsid w:val="005434CA"/>
    <w:rsid w:val="00543B62"/>
    <w:rsid w:val="00543D0D"/>
    <w:rsid w:val="00543FE5"/>
    <w:rsid w:val="005470BC"/>
    <w:rsid w:val="00551B0A"/>
    <w:rsid w:val="00552FB4"/>
    <w:rsid w:val="0055403D"/>
    <w:rsid w:val="00556147"/>
    <w:rsid w:val="00556956"/>
    <w:rsid w:val="00557CD6"/>
    <w:rsid w:val="00561244"/>
    <w:rsid w:val="00571362"/>
    <w:rsid w:val="00571EA7"/>
    <w:rsid w:val="0057277B"/>
    <w:rsid w:val="0057355A"/>
    <w:rsid w:val="00575342"/>
    <w:rsid w:val="00575DD5"/>
    <w:rsid w:val="00576EEF"/>
    <w:rsid w:val="00582D47"/>
    <w:rsid w:val="00583225"/>
    <w:rsid w:val="00583D65"/>
    <w:rsid w:val="00584731"/>
    <w:rsid w:val="0058478E"/>
    <w:rsid w:val="00584CC2"/>
    <w:rsid w:val="00586F72"/>
    <w:rsid w:val="00590474"/>
    <w:rsid w:val="00591B76"/>
    <w:rsid w:val="0059237E"/>
    <w:rsid w:val="00594FB5"/>
    <w:rsid w:val="00595035"/>
    <w:rsid w:val="00597551"/>
    <w:rsid w:val="005A050C"/>
    <w:rsid w:val="005A057C"/>
    <w:rsid w:val="005A23B2"/>
    <w:rsid w:val="005A2463"/>
    <w:rsid w:val="005A57B2"/>
    <w:rsid w:val="005A58BA"/>
    <w:rsid w:val="005B0912"/>
    <w:rsid w:val="005B0D46"/>
    <w:rsid w:val="005B25D6"/>
    <w:rsid w:val="005B3C6D"/>
    <w:rsid w:val="005B3F39"/>
    <w:rsid w:val="005B47CF"/>
    <w:rsid w:val="005B4CBE"/>
    <w:rsid w:val="005B521A"/>
    <w:rsid w:val="005B5CFD"/>
    <w:rsid w:val="005B7937"/>
    <w:rsid w:val="005C0508"/>
    <w:rsid w:val="005C1ABF"/>
    <w:rsid w:val="005C4CA4"/>
    <w:rsid w:val="005C592D"/>
    <w:rsid w:val="005C6227"/>
    <w:rsid w:val="005C7558"/>
    <w:rsid w:val="005D02BB"/>
    <w:rsid w:val="005D09C8"/>
    <w:rsid w:val="005D1390"/>
    <w:rsid w:val="005D3635"/>
    <w:rsid w:val="005D3C2C"/>
    <w:rsid w:val="005E0130"/>
    <w:rsid w:val="005E0BEB"/>
    <w:rsid w:val="005E208C"/>
    <w:rsid w:val="005E714B"/>
    <w:rsid w:val="005F0EDE"/>
    <w:rsid w:val="005F1CE1"/>
    <w:rsid w:val="005F4363"/>
    <w:rsid w:val="005F5DAA"/>
    <w:rsid w:val="005F5E1D"/>
    <w:rsid w:val="005F6E18"/>
    <w:rsid w:val="0060146A"/>
    <w:rsid w:val="00603E47"/>
    <w:rsid w:val="00604635"/>
    <w:rsid w:val="00605B2C"/>
    <w:rsid w:val="00607F1E"/>
    <w:rsid w:val="00610E58"/>
    <w:rsid w:val="006115F9"/>
    <w:rsid w:val="00611905"/>
    <w:rsid w:val="00614DAE"/>
    <w:rsid w:val="00615533"/>
    <w:rsid w:val="00615D9C"/>
    <w:rsid w:val="006205FF"/>
    <w:rsid w:val="00621008"/>
    <w:rsid w:val="00622683"/>
    <w:rsid w:val="006229CF"/>
    <w:rsid w:val="00623A10"/>
    <w:rsid w:val="00626F1D"/>
    <w:rsid w:val="00627443"/>
    <w:rsid w:val="0063129E"/>
    <w:rsid w:val="0063455F"/>
    <w:rsid w:val="00635F79"/>
    <w:rsid w:val="0063640B"/>
    <w:rsid w:val="00636797"/>
    <w:rsid w:val="00637A02"/>
    <w:rsid w:val="0064106C"/>
    <w:rsid w:val="006415E4"/>
    <w:rsid w:val="00644635"/>
    <w:rsid w:val="006453A2"/>
    <w:rsid w:val="00650AB8"/>
    <w:rsid w:val="0065120D"/>
    <w:rsid w:val="00652B43"/>
    <w:rsid w:val="00653BA0"/>
    <w:rsid w:val="0065765E"/>
    <w:rsid w:val="00660145"/>
    <w:rsid w:val="006605B6"/>
    <w:rsid w:val="00660983"/>
    <w:rsid w:val="00660C2E"/>
    <w:rsid w:val="0066269D"/>
    <w:rsid w:val="0066306C"/>
    <w:rsid w:val="00663D3A"/>
    <w:rsid w:val="00664865"/>
    <w:rsid w:val="006667DA"/>
    <w:rsid w:val="00666B80"/>
    <w:rsid w:val="00667CC7"/>
    <w:rsid w:val="00670065"/>
    <w:rsid w:val="006712F2"/>
    <w:rsid w:val="0067134B"/>
    <w:rsid w:val="00671A9E"/>
    <w:rsid w:val="00672FED"/>
    <w:rsid w:val="006740CD"/>
    <w:rsid w:val="00676AED"/>
    <w:rsid w:val="00677BAF"/>
    <w:rsid w:val="00684463"/>
    <w:rsid w:val="00687579"/>
    <w:rsid w:val="00690A5B"/>
    <w:rsid w:val="006912E1"/>
    <w:rsid w:val="0069131B"/>
    <w:rsid w:val="006913A5"/>
    <w:rsid w:val="0069279B"/>
    <w:rsid w:val="006939E3"/>
    <w:rsid w:val="00694871"/>
    <w:rsid w:val="00696FBC"/>
    <w:rsid w:val="006A1A9C"/>
    <w:rsid w:val="006A1C07"/>
    <w:rsid w:val="006A2F2F"/>
    <w:rsid w:val="006A3130"/>
    <w:rsid w:val="006A4C3E"/>
    <w:rsid w:val="006A52BD"/>
    <w:rsid w:val="006A691E"/>
    <w:rsid w:val="006A6E7F"/>
    <w:rsid w:val="006B34F8"/>
    <w:rsid w:val="006B382E"/>
    <w:rsid w:val="006B6955"/>
    <w:rsid w:val="006C26AD"/>
    <w:rsid w:val="006C2AB4"/>
    <w:rsid w:val="006C6A9D"/>
    <w:rsid w:val="006D069D"/>
    <w:rsid w:val="006D2600"/>
    <w:rsid w:val="006D38BD"/>
    <w:rsid w:val="006D40E7"/>
    <w:rsid w:val="006D4711"/>
    <w:rsid w:val="006D50D9"/>
    <w:rsid w:val="006E0005"/>
    <w:rsid w:val="006E0539"/>
    <w:rsid w:val="006E1AF5"/>
    <w:rsid w:val="006E2EED"/>
    <w:rsid w:val="006E3715"/>
    <w:rsid w:val="006E49D4"/>
    <w:rsid w:val="006E602B"/>
    <w:rsid w:val="006E7746"/>
    <w:rsid w:val="006F072E"/>
    <w:rsid w:val="006F0DF6"/>
    <w:rsid w:val="006F10B6"/>
    <w:rsid w:val="006F23BD"/>
    <w:rsid w:val="006F68CF"/>
    <w:rsid w:val="006F77DD"/>
    <w:rsid w:val="007027F7"/>
    <w:rsid w:val="00705DA4"/>
    <w:rsid w:val="007101CA"/>
    <w:rsid w:val="00712C08"/>
    <w:rsid w:val="0071376E"/>
    <w:rsid w:val="00715834"/>
    <w:rsid w:val="00716C6F"/>
    <w:rsid w:val="00717CB9"/>
    <w:rsid w:val="00721181"/>
    <w:rsid w:val="0072256F"/>
    <w:rsid w:val="00723C40"/>
    <w:rsid w:val="007270D9"/>
    <w:rsid w:val="00727C88"/>
    <w:rsid w:val="00727E28"/>
    <w:rsid w:val="0073024A"/>
    <w:rsid w:val="00732E48"/>
    <w:rsid w:val="007350E3"/>
    <w:rsid w:val="0073565E"/>
    <w:rsid w:val="007359A4"/>
    <w:rsid w:val="00736579"/>
    <w:rsid w:val="00736CD6"/>
    <w:rsid w:val="0073713A"/>
    <w:rsid w:val="00737DE3"/>
    <w:rsid w:val="007402FF"/>
    <w:rsid w:val="0074105C"/>
    <w:rsid w:val="00741D2F"/>
    <w:rsid w:val="0074203E"/>
    <w:rsid w:val="00744632"/>
    <w:rsid w:val="00747C37"/>
    <w:rsid w:val="007529F8"/>
    <w:rsid w:val="007535F4"/>
    <w:rsid w:val="00753BAF"/>
    <w:rsid w:val="007555B8"/>
    <w:rsid w:val="00757F59"/>
    <w:rsid w:val="00761121"/>
    <w:rsid w:val="007629A2"/>
    <w:rsid w:val="00763315"/>
    <w:rsid w:val="00764EBB"/>
    <w:rsid w:val="00765A0D"/>
    <w:rsid w:val="00772AD1"/>
    <w:rsid w:val="007730BD"/>
    <w:rsid w:val="00773859"/>
    <w:rsid w:val="007749EA"/>
    <w:rsid w:val="0077592F"/>
    <w:rsid w:val="007759A0"/>
    <w:rsid w:val="00776084"/>
    <w:rsid w:val="0077685A"/>
    <w:rsid w:val="00776ADE"/>
    <w:rsid w:val="0078088B"/>
    <w:rsid w:val="007816A2"/>
    <w:rsid w:val="007827DF"/>
    <w:rsid w:val="00792C93"/>
    <w:rsid w:val="00792DC4"/>
    <w:rsid w:val="00794266"/>
    <w:rsid w:val="0079643F"/>
    <w:rsid w:val="00796B1C"/>
    <w:rsid w:val="007A2CEE"/>
    <w:rsid w:val="007A4695"/>
    <w:rsid w:val="007A5F39"/>
    <w:rsid w:val="007A7098"/>
    <w:rsid w:val="007A7CD8"/>
    <w:rsid w:val="007B0AB4"/>
    <w:rsid w:val="007B3D1C"/>
    <w:rsid w:val="007B4C91"/>
    <w:rsid w:val="007B4CDA"/>
    <w:rsid w:val="007B55CE"/>
    <w:rsid w:val="007B7261"/>
    <w:rsid w:val="007C0FA2"/>
    <w:rsid w:val="007C193A"/>
    <w:rsid w:val="007C19D5"/>
    <w:rsid w:val="007C2978"/>
    <w:rsid w:val="007C3718"/>
    <w:rsid w:val="007C395F"/>
    <w:rsid w:val="007C3F51"/>
    <w:rsid w:val="007C4257"/>
    <w:rsid w:val="007C4F68"/>
    <w:rsid w:val="007C5857"/>
    <w:rsid w:val="007C72C9"/>
    <w:rsid w:val="007D31F4"/>
    <w:rsid w:val="007D47C1"/>
    <w:rsid w:val="007D4FFA"/>
    <w:rsid w:val="007D7F87"/>
    <w:rsid w:val="007E05DA"/>
    <w:rsid w:val="007E161A"/>
    <w:rsid w:val="007E22E6"/>
    <w:rsid w:val="007E3766"/>
    <w:rsid w:val="007E42DF"/>
    <w:rsid w:val="007E5438"/>
    <w:rsid w:val="007E64A3"/>
    <w:rsid w:val="007F03A2"/>
    <w:rsid w:val="007F1703"/>
    <w:rsid w:val="007F443A"/>
    <w:rsid w:val="007F5607"/>
    <w:rsid w:val="007F6707"/>
    <w:rsid w:val="007F670E"/>
    <w:rsid w:val="00804D82"/>
    <w:rsid w:val="00807A5C"/>
    <w:rsid w:val="00811380"/>
    <w:rsid w:val="008113AF"/>
    <w:rsid w:val="00812709"/>
    <w:rsid w:val="00816761"/>
    <w:rsid w:val="008204AD"/>
    <w:rsid w:val="00820A83"/>
    <w:rsid w:val="008232DF"/>
    <w:rsid w:val="00823BAA"/>
    <w:rsid w:val="008254E8"/>
    <w:rsid w:val="008258B9"/>
    <w:rsid w:val="00827B58"/>
    <w:rsid w:val="008310A0"/>
    <w:rsid w:val="00832B2D"/>
    <w:rsid w:val="00832C67"/>
    <w:rsid w:val="00832F55"/>
    <w:rsid w:val="008344E8"/>
    <w:rsid w:val="00834551"/>
    <w:rsid w:val="00835EAB"/>
    <w:rsid w:val="00841383"/>
    <w:rsid w:val="00841790"/>
    <w:rsid w:val="008417E8"/>
    <w:rsid w:val="00842524"/>
    <w:rsid w:val="00842D27"/>
    <w:rsid w:val="00842FAB"/>
    <w:rsid w:val="00845EF7"/>
    <w:rsid w:val="008500A8"/>
    <w:rsid w:val="00852DE8"/>
    <w:rsid w:val="00852F3E"/>
    <w:rsid w:val="008550BF"/>
    <w:rsid w:val="00856AC6"/>
    <w:rsid w:val="0086072D"/>
    <w:rsid w:val="00862191"/>
    <w:rsid w:val="00865EBA"/>
    <w:rsid w:val="00866F84"/>
    <w:rsid w:val="00867417"/>
    <w:rsid w:val="0087094D"/>
    <w:rsid w:val="00871EAD"/>
    <w:rsid w:val="008745D4"/>
    <w:rsid w:val="008766F2"/>
    <w:rsid w:val="008768B2"/>
    <w:rsid w:val="00877306"/>
    <w:rsid w:val="00880500"/>
    <w:rsid w:val="008817F1"/>
    <w:rsid w:val="00882508"/>
    <w:rsid w:val="008836EE"/>
    <w:rsid w:val="008841D6"/>
    <w:rsid w:val="008849EF"/>
    <w:rsid w:val="00885068"/>
    <w:rsid w:val="00885C57"/>
    <w:rsid w:val="008863D5"/>
    <w:rsid w:val="00887AD8"/>
    <w:rsid w:val="00887D62"/>
    <w:rsid w:val="00890F5D"/>
    <w:rsid w:val="00893A84"/>
    <w:rsid w:val="00893AB6"/>
    <w:rsid w:val="0089485B"/>
    <w:rsid w:val="0089505E"/>
    <w:rsid w:val="0089579F"/>
    <w:rsid w:val="008962DB"/>
    <w:rsid w:val="0089636C"/>
    <w:rsid w:val="00896C83"/>
    <w:rsid w:val="008A028C"/>
    <w:rsid w:val="008A3F0A"/>
    <w:rsid w:val="008A5190"/>
    <w:rsid w:val="008A546E"/>
    <w:rsid w:val="008B0251"/>
    <w:rsid w:val="008B2187"/>
    <w:rsid w:val="008B40B3"/>
    <w:rsid w:val="008B489E"/>
    <w:rsid w:val="008B6CB6"/>
    <w:rsid w:val="008B6E9F"/>
    <w:rsid w:val="008B7239"/>
    <w:rsid w:val="008C025B"/>
    <w:rsid w:val="008C1082"/>
    <w:rsid w:val="008C2F0A"/>
    <w:rsid w:val="008C377A"/>
    <w:rsid w:val="008C548B"/>
    <w:rsid w:val="008C71E1"/>
    <w:rsid w:val="008D23CC"/>
    <w:rsid w:val="008D29F9"/>
    <w:rsid w:val="008D683E"/>
    <w:rsid w:val="008D6AB6"/>
    <w:rsid w:val="008D7E9D"/>
    <w:rsid w:val="008E48D7"/>
    <w:rsid w:val="008E6C57"/>
    <w:rsid w:val="008F5F8B"/>
    <w:rsid w:val="008F60B9"/>
    <w:rsid w:val="009009C5"/>
    <w:rsid w:val="00902920"/>
    <w:rsid w:val="00902A38"/>
    <w:rsid w:val="00904F02"/>
    <w:rsid w:val="00905DBA"/>
    <w:rsid w:val="009060AA"/>
    <w:rsid w:val="00906370"/>
    <w:rsid w:val="00907053"/>
    <w:rsid w:val="00910F6A"/>
    <w:rsid w:val="00912F33"/>
    <w:rsid w:val="00915531"/>
    <w:rsid w:val="00916DC4"/>
    <w:rsid w:val="0091701A"/>
    <w:rsid w:val="00922998"/>
    <w:rsid w:val="009236AD"/>
    <w:rsid w:val="00923E0F"/>
    <w:rsid w:val="00923EF8"/>
    <w:rsid w:val="00924126"/>
    <w:rsid w:val="009262BB"/>
    <w:rsid w:val="009270DD"/>
    <w:rsid w:val="00927700"/>
    <w:rsid w:val="00931CC0"/>
    <w:rsid w:val="009323F7"/>
    <w:rsid w:val="00932A11"/>
    <w:rsid w:val="00936BAC"/>
    <w:rsid w:val="0093776B"/>
    <w:rsid w:val="00941D1E"/>
    <w:rsid w:val="00946639"/>
    <w:rsid w:val="00947D11"/>
    <w:rsid w:val="00947DA0"/>
    <w:rsid w:val="0095053E"/>
    <w:rsid w:val="0095064C"/>
    <w:rsid w:val="00950E8C"/>
    <w:rsid w:val="009541F7"/>
    <w:rsid w:val="00954F0A"/>
    <w:rsid w:val="00955BA2"/>
    <w:rsid w:val="009604C1"/>
    <w:rsid w:val="0096157A"/>
    <w:rsid w:val="0096526C"/>
    <w:rsid w:val="00970459"/>
    <w:rsid w:val="00971907"/>
    <w:rsid w:val="0097269F"/>
    <w:rsid w:val="00976B01"/>
    <w:rsid w:val="0097798A"/>
    <w:rsid w:val="00977EC3"/>
    <w:rsid w:val="009808BA"/>
    <w:rsid w:val="00980E3D"/>
    <w:rsid w:val="00982C98"/>
    <w:rsid w:val="00983527"/>
    <w:rsid w:val="00983FA5"/>
    <w:rsid w:val="009840F4"/>
    <w:rsid w:val="00984AD5"/>
    <w:rsid w:val="00985560"/>
    <w:rsid w:val="00991362"/>
    <w:rsid w:val="009919FF"/>
    <w:rsid w:val="00992E58"/>
    <w:rsid w:val="009A005E"/>
    <w:rsid w:val="009A0A7D"/>
    <w:rsid w:val="009A2442"/>
    <w:rsid w:val="009A2730"/>
    <w:rsid w:val="009A4376"/>
    <w:rsid w:val="009A4834"/>
    <w:rsid w:val="009A55C5"/>
    <w:rsid w:val="009A56EB"/>
    <w:rsid w:val="009A629C"/>
    <w:rsid w:val="009B0C43"/>
    <w:rsid w:val="009B3BBA"/>
    <w:rsid w:val="009B3F5A"/>
    <w:rsid w:val="009B5EAF"/>
    <w:rsid w:val="009B7118"/>
    <w:rsid w:val="009B7AF3"/>
    <w:rsid w:val="009C2BD2"/>
    <w:rsid w:val="009C307B"/>
    <w:rsid w:val="009C3C20"/>
    <w:rsid w:val="009C56BE"/>
    <w:rsid w:val="009D11D4"/>
    <w:rsid w:val="009D2E43"/>
    <w:rsid w:val="009D3954"/>
    <w:rsid w:val="009D4F30"/>
    <w:rsid w:val="009D584B"/>
    <w:rsid w:val="009D67E2"/>
    <w:rsid w:val="009D6BC2"/>
    <w:rsid w:val="009D74FA"/>
    <w:rsid w:val="009D77B3"/>
    <w:rsid w:val="009D7F44"/>
    <w:rsid w:val="009E07CB"/>
    <w:rsid w:val="009E30DA"/>
    <w:rsid w:val="009E3DE6"/>
    <w:rsid w:val="009E4906"/>
    <w:rsid w:val="009E61FE"/>
    <w:rsid w:val="009F2C29"/>
    <w:rsid w:val="009F4590"/>
    <w:rsid w:val="009F6EDB"/>
    <w:rsid w:val="009F7180"/>
    <w:rsid w:val="009F7478"/>
    <w:rsid w:val="009F7AA9"/>
    <w:rsid w:val="00A00F18"/>
    <w:rsid w:val="00A04625"/>
    <w:rsid w:val="00A061EB"/>
    <w:rsid w:val="00A0642C"/>
    <w:rsid w:val="00A06AF5"/>
    <w:rsid w:val="00A12AF0"/>
    <w:rsid w:val="00A12E0D"/>
    <w:rsid w:val="00A12F84"/>
    <w:rsid w:val="00A13074"/>
    <w:rsid w:val="00A132B8"/>
    <w:rsid w:val="00A142E2"/>
    <w:rsid w:val="00A16A71"/>
    <w:rsid w:val="00A207E2"/>
    <w:rsid w:val="00A215CA"/>
    <w:rsid w:val="00A21FED"/>
    <w:rsid w:val="00A24570"/>
    <w:rsid w:val="00A25A36"/>
    <w:rsid w:val="00A315F6"/>
    <w:rsid w:val="00A31C62"/>
    <w:rsid w:val="00A341F9"/>
    <w:rsid w:val="00A34BCA"/>
    <w:rsid w:val="00A36609"/>
    <w:rsid w:val="00A4049A"/>
    <w:rsid w:val="00A40DA3"/>
    <w:rsid w:val="00A41F7D"/>
    <w:rsid w:val="00A43F0D"/>
    <w:rsid w:val="00A44812"/>
    <w:rsid w:val="00A448F8"/>
    <w:rsid w:val="00A46C02"/>
    <w:rsid w:val="00A5066F"/>
    <w:rsid w:val="00A50A34"/>
    <w:rsid w:val="00A50CF6"/>
    <w:rsid w:val="00A52371"/>
    <w:rsid w:val="00A54761"/>
    <w:rsid w:val="00A55405"/>
    <w:rsid w:val="00A60825"/>
    <w:rsid w:val="00A6330D"/>
    <w:rsid w:val="00A63C2E"/>
    <w:rsid w:val="00A709D5"/>
    <w:rsid w:val="00A71B89"/>
    <w:rsid w:val="00A74105"/>
    <w:rsid w:val="00A74590"/>
    <w:rsid w:val="00A754F8"/>
    <w:rsid w:val="00A800BE"/>
    <w:rsid w:val="00A81897"/>
    <w:rsid w:val="00A81B04"/>
    <w:rsid w:val="00A82CC3"/>
    <w:rsid w:val="00A82D30"/>
    <w:rsid w:val="00A87041"/>
    <w:rsid w:val="00A93331"/>
    <w:rsid w:val="00A9445E"/>
    <w:rsid w:val="00A95345"/>
    <w:rsid w:val="00A95356"/>
    <w:rsid w:val="00A95C02"/>
    <w:rsid w:val="00A9695D"/>
    <w:rsid w:val="00A974E2"/>
    <w:rsid w:val="00A9781F"/>
    <w:rsid w:val="00A97EA7"/>
    <w:rsid w:val="00AA00FA"/>
    <w:rsid w:val="00AA2A8B"/>
    <w:rsid w:val="00AA3109"/>
    <w:rsid w:val="00AA397F"/>
    <w:rsid w:val="00AA3FE3"/>
    <w:rsid w:val="00AB052C"/>
    <w:rsid w:val="00AB0826"/>
    <w:rsid w:val="00AB1CE0"/>
    <w:rsid w:val="00AB2D43"/>
    <w:rsid w:val="00AB3F38"/>
    <w:rsid w:val="00AB59F8"/>
    <w:rsid w:val="00AB5BEB"/>
    <w:rsid w:val="00AB6160"/>
    <w:rsid w:val="00AB7D35"/>
    <w:rsid w:val="00AC0719"/>
    <w:rsid w:val="00AC1380"/>
    <w:rsid w:val="00AC17EE"/>
    <w:rsid w:val="00AC2EFF"/>
    <w:rsid w:val="00AC3A01"/>
    <w:rsid w:val="00AC5909"/>
    <w:rsid w:val="00AC7405"/>
    <w:rsid w:val="00AD4EDE"/>
    <w:rsid w:val="00AD51A9"/>
    <w:rsid w:val="00AD5DD1"/>
    <w:rsid w:val="00AD5DFE"/>
    <w:rsid w:val="00AD7758"/>
    <w:rsid w:val="00AD779C"/>
    <w:rsid w:val="00AD7ED9"/>
    <w:rsid w:val="00AD7F4C"/>
    <w:rsid w:val="00AE0359"/>
    <w:rsid w:val="00AE1908"/>
    <w:rsid w:val="00AE1916"/>
    <w:rsid w:val="00AE2515"/>
    <w:rsid w:val="00AE268F"/>
    <w:rsid w:val="00AE45AE"/>
    <w:rsid w:val="00AE5B5D"/>
    <w:rsid w:val="00AE6F1F"/>
    <w:rsid w:val="00AE7426"/>
    <w:rsid w:val="00AF1DB4"/>
    <w:rsid w:val="00AF21CD"/>
    <w:rsid w:val="00AF6777"/>
    <w:rsid w:val="00AF7F34"/>
    <w:rsid w:val="00B00EBC"/>
    <w:rsid w:val="00B01011"/>
    <w:rsid w:val="00B032E4"/>
    <w:rsid w:val="00B04C58"/>
    <w:rsid w:val="00B11BE7"/>
    <w:rsid w:val="00B1387B"/>
    <w:rsid w:val="00B14783"/>
    <w:rsid w:val="00B15849"/>
    <w:rsid w:val="00B1684E"/>
    <w:rsid w:val="00B16D11"/>
    <w:rsid w:val="00B176E5"/>
    <w:rsid w:val="00B20006"/>
    <w:rsid w:val="00B22DAA"/>
    <w:rsid w:val="00B233FD"/>
    <w:rsid w:val="00B23C47"/>
    <w:rsid w:val="00B244CA"/>
    <w:rsid w:val="00B2542C"/>
    <w:rsid w:val="00B25FE4"/>
    <w:rsid w:val="00B27B54"/>
    <w:rsid w:val="00B3133E"/>
    <w:rsid w:val="00B35069"/>
    <w:rsid w:val="00B41A93"/>
    <w:rsid w:val="00B41E3A"/>
    <w:rsid w:val="00B469FB"/>
    <w:rsid w:val="00B46BBB"/>
    <w:rsid w:val="00B47CF7"/>
    <w:rsid w:val="00B50724"/>
    <w:rsid w:val="00B53038"/>
    <w:rsid w:val="00B546C2"/>
    <w:rsid w:val="00B55285"/>
    <w:rsid w:val="00B571AB"/>
    <w:rsid w:val="00B57A59"/>
    <w:rsid w:val="00B639B2"/>
    <w:rsid w:val="00B63C6C"/>
    <w:rsid w:val="00B642A1"/>
    <w:rsid w:val="00B73A80"/>
    <w:rsid w:val="00B75518"/>
    <w:rsid w:val="00B77048"/>
    <w:rsid w:val="00B7786F"/>
    <w:rsid w:val="00B77E4B"/>
    <w:rsid w:val="00B832B3"/>
    <w:rsid w:val="00B84F9C"/>
    <w:rsid w:val="00B8751F"/>
    <w:rsid w:val="00B9088A"/>
    <w:rsid w:val="00B94A47"/>
    <w:rsid w:val="00B96B18"/>
    <w:rsid w:val="00B970F1"/>
    <w:rsid w:val="00BA0D1D"/>
    <w:rsid w:val="00BA2762"/>
    <w:rsid w:val="00BA56B4"/>
    <w:rsid w:val="00BB0505"/>
    <w:rsid w:val="00BB1F23"/>
    <w:rsid w:val="00BB2E5A"/>
    <w:rsid w:val="00BB371A"/>
    <w:rsid w:val="00BB40E1"/>
    <w:rsid w:val="00BB5531"/>
    <w:rsid w:val="00BB678B"/>
    <w:rsid w:val="00BC511F"/>
    <w:rsid w:val="00BC54E0"/>
    <w:rsid w:val="00BC6BB9"/>
    <w:rsid w:val="00BD1ED0"/>
    <w:rsid w:val="00BD3B56"/>
    <w:rsid w:val="00BD43E7"/>
    <w:rsid w:val="00BD442F"/>
    <w:rsid w:val="00BE0E46"/>
    <w:rsid w:val="00BE12A2"/>
    <w:rsid w:val="00BE1EDB"/>
    <w:rsid w:val="00BE355C"/>
    <w:rsid w:val="00BE73FD"/>
    <w:rsid w:val="00BE7430"/>
    <w:rsid w:val="00BF319E"/>
    <w:rsid w:val="00BF3D2A"/>
    <w:rsid w:val="00BF590A"/>
    <w:rsid w:val="00BF5916"/>
    <w:rsid w:val="00BF6470"/>
    <w:rsid w:val="00C024F2"/>
    <w:rsid w:val="00C07631"/>
    <w:rsid w:val="00C07813"/>
    <w:rsid w:val="00C1219B"/>
    <w:rsid w:val="00C128B7"/>
    <w:rsid w:val="00C155F1"/>
    <w:rsid w:val="00C15B61"/>
    <w:rsid w:val="00C16AD0"/>
    <w:rsid w:val="00C16DA2"/>
    <w:rsid w:val="00C170CD"/>
    <w:rsid w:val="00C17462"/>
    <w:rsid w:val="00C176A6"/>
    <w:rsid w:val="00C20A97"/>
    <w:rsid w:val="00C2165B"/>
    <w:rsid w:val="00C2178C"/>
    <w:rsid w:val="00C235D9"/>
    <w:rsid w:val="00C236FE"/>
    <w:rsid w:val="00C25BF9"/>
    <w:rsid w:val="00C34101"/>
    <w:rsid w:val="00C3495F"/>
    <w:rsid w:val="00C34D48"/>
    <w:rsid w:val="00C3524D"/>
    <w:rsid w:val="00C353EA"/>
    <w:rsid w:val="00C37A83"/>
    <w:rsid w:val="00C413D9"/>
    <w:rsid w:val="00C41E33"/>
    <w:rsid w:val="00C421DE"/>
    <w:rsid w:val="00C44C6A"/>
    <w:rsid w:val="00C44E1D"/>
    <w:rsid w:val="00C47221"/>
    <w:rsid w:val="00C504E5"/>
    <w:rsid w:val="00C5194A"/>
    <w:rsid w:val="00C52908"/>
    <w:rsid w:val="00C53375"/>
    <w:rsid w:val="00C57582"/>
    <w:rsid w:val="00C61047"/>
    <w:rsid w:val="00C66406"/>
    <w:rsid w:val="00C676DE"/>
    <w:rsid w:val="00C717B7"/>
    <w:rsid w:val="00C72F60"/>
    <w:rsid w:val="00C72F8B"/>
    <w:rsid w:val="00C73C3D"/>
    <w:rsid w:val="00C7476C"/>
    <w:rsid w:val="00C750EE"/>
    <w:rsid w:val="00C76152"/>
    <w:rsid w:val="00C812F4"/>
    <w:rsid w:val="00C81582"/>
    <w:rsid w:val="00C81C98"/>
    <w:rsid w:val="00C83E3C"/>
    <w:rsid w:val="00C845EA"/>
    <w:rsid w:val="00C87022"/>
    <w:rsid w:val="00C87DE4"/>
    <w:rsid w:val="00C903B0"/>
    <w:rsid w:val="00C908A0"/>
    <w:rsid w:val="00C90D00"/>
    <w:rsid w:val="00C92540"/>
    <w:rsid w:val="00C93715"/>
    <w:rsid w:val="00C9580E"/>
    <w:rsid w:val="00CA0464"/>
    <w:rsid w:val="00CA0720"/>
    <w:rsid w:val="00CA13E5"/>
    <w:rsid w:val="00CA4967"/>
    <w:rsid w:val="00CA5C07"/>
    <w:rsid w:val="00CA5DB4"/>
    <w:rsid w:val="00CA6C12"/>
    <w:rsid w:val="00CA6DCE"/>
    <w:rsid w:val="00CB2686"/>
    <w:rsid w:val="00CB3CED"/>
    <w:rsid w:val="00CC22E9"/>
    <w:rsid w:val="00CC28D9"/>
    <w:rsid w:val="00CC611D"/>
    <w:rsid w:val="00CC6920"/>
    <w:rsid w:val="00CC6FC1"/>
    <w:rsid w:val="00CD1514"/>
    <w:rsid w:val="00CD28E8"/>
    <w:rsid w:val="00CD33BF"/>
    <w:rsid w:val="00CE0A6F"/>
    <w:rsid w:val="00CE0D59"/>
    <w:rsid w:val="00CE12D3"/>
    <w:rsid w:val="00CE4879"/>
    <w:rsid w:val="00CE4F73"/>
    <w:rsid w:val="00CE5BD0"/>
    <w:rsid w:val="00CE6FF6"/>
    <w:rsid w:val="00CE702B"/>
    <w:rsid w:val="00CF1715"/>
    <w:rsid w:val="00CF25C4"/>
    <w:rsid w:val="00CF66F7"/>
    <w:rsid w:val="00CF7081"/>
    <w:rsid w:val="00CF7861"/>
    <w:rsid w:val="00D00305"/>
    <w:rsid w:val="00D00F47"/>
    <w:rsid w:val="00D02D10"/>
    <w:rsid w:val="00D04DB7"/>
    <w:rsid w:val="00D05612"/>
    <w:rsid w:val="00D05BA7"/>
    <w:rsid w:val="00D06FFA"/>
    <w:rsid w:val="00D13014"/>
    <w:rsid w:val="00D14046"/>
    <w:rsid w:val="00D14EE7"/>
    <w:rsid w:val="00D17E5A"/>
    <w:rsid w:val="00D22523"/>
    <w:rsid w:val="00D24A74"/>
    <w:rsid w:val="00D26DA2"/>
    <w:rsid w:val="00D309AD"/>
    <w:rsid w:val="00D32C53"/>
    <w:rsid w:val="00D34476"/>
    <w:rsid w:val="00D34C2F"/>
    <w:rsid w:val="00D35623"/>
    <w:rsid w:val="00D358E3"/>
    <w:rsid w:val="00D35965"/>
    <w:rsid w:val="00D35A17"/>
    <w:rsid w:val="00D3655F"/>
    <w:rsid w:val="00D36F3D"/>
    <w:rsid w:val="00D372EE"/>
    <w:rsid w:val="00D4052E"/>
    <w:rsid w:val="00D45678"/>
    <w:rsid w:val="00D459F3"/>
    <w:rsid w:val="00D477B1"/>
    <w:rsid w:val="00D53B73"/>
    <w:rsid w:val="00D63B80"/>
    <w:rsid w:val="00D63B94"/>
    <w:rsid w:val="00D64CCC"/>
    <w:rsid w:val="00D6579F"/>
    <w:rsid w:val="00D67717"/>
    <w:rsid w:val="00D6797D"/>
    <w:rsid w:val="00D67A64"/>
    <w:rsid w:val="00D67E9B"/>
    <w:rsid w:val="00D71A61"/>
    <w:rsid w:val="00D71FAB"/>
    <w:rsid w:val="00D76543"/>
    <w:rsid w:val="00D772D5"/>
    <w:rsid w:val="00D80FCD"/>
    <w:rsid w:val="00D81BF0"/>
    <w:rsid w:val="00D81CD6"/>
    <w:rsid w:val="00D82006"/>
    <w:rsid w:val="00D835CA"/>
    <w:rsid w:val="00D86276"/>
    <w:rsid w:val="00D865F1"/>
    <w:rsid w:val="00D90D94"/>
    <w:rsid w:val="00D927D9"/>
    <w:rsid w:val="00D936A3"/>
    <w:rsid w:val="00D93B14"/>
    <w:rsid w:val="00D93DBD"/>
    <w:rsid w:val="00D9615D"/>
    <w:rsid w:val="00D979D7"/>
    <w:rsid w:val="00D97BE1"/>
    <w:rsid w:val="00DA4345"/>
    <w:rsid w:val="00DA441A"/>
    <w:rsid w:val="00DA46D6"/>
    <w:rsid w:val="00DA4752"/>
    <w:rsid w:val="00DA5AC6"/>
    <w:rsid w:val="00DA5BD7"/>
    <w:rsid w:val="00DA5C77"/>
    <w:rsid w:val="00DA736E"/>
    <w:rsid w:val="00DA7604"/>
    <w:rsid w:val="00DA7C47"/>
    <w:rsid w:val="00DB774D"/>
    <w:rsid w:val="00DB7B5A"/>
    <w:rsid w:val="00DC05AE"/>
    <w:rsid w:val="00DC2A20"/>
    <w:rsid w:val="00DC38B0"/>
    <w:rsid w:val="00DC490D"/>
    <w:rsid w:val="00DC6BBC"/>
    <w:rsid w:val="00DD1DB8"/>
    <w:rsid w:val="00DD52D6"/>
    <w:rsid w:val="00DD7723"/>
    <w:rsid w:val="00DD7932"/>
    <w:rsid w:val="00DE2A2F"/>
    <w:rsid w:val="00DE2A9F"/>
    <w:rsid w:val="00DE31DC"/>
    <w:rsid w:val="00DE578A"/>
    <w:rsid w:val="00DE58D3"/>
    <w:rsid w:val="00DE6ED0"/>
    <w:rsid w:val="00DF027D"/>
    <w:rsid w:val="00DF05F9"/>
    <w:rsid w:val="00DF11EE"/>
    <w:rsid w:val="00DF11EF"/>
    <w:rsid w:val="00DF27B4"/>
    <w:rsid w:val="00DF30B8"/>
    <w:rsid w:val="00DF3A40"/>
    <w:rsid w:val="00DF6EC4"/>
    <w:rsid w:val="00DF7356"/>
    <w:rsid w:val="00E00906"/>
    <w:rsid w:val="00E0320F"/>
    <w:rsid w:val="00E07171"/>
    <w:rsid w:val="00E12A32"/>
    <w:rsid w:val="00E12EC5"/>
    <w:rsid w:val="00E130D4"/>
    <w:rsid w:val="00E148D1"/>
    <w:rsid w:val="00E14915"/>
    <w:rsid w:val="00E14DF9"/>
    <w:rsid w:val="00E1555C"/>
    <w:rsid w:val="00E15622"/>
    <w:rsid w:val="00E160F0"/>
    <w:rsid w:val="00E16DF5"/>
    <w:rsid w:val="00E20E6F"/>
    <w:rsid w:val="00E216B2"/>
    <w:rsid w:val="00E2431B"/>
    <w:rsid w:val="00E27514"/>
    <w:rsid w:val="00E31DDD"/>
    <w:rsid w:val="00E31EDA"/>
    <w:rsid w:val="00E3434B"/>
    <w:rsid w:val="00E343E9"/>
    <w:rsid w:val="00E36D07"/>
    <w:rsid w:val="00E36E8A"/>
    <w:rsid w:val="00E402B6"/>
    <w:rsid w:val="00E41A0B"/>
    <w:rsid w:val="00E46F5B"/>
    <w:rsid w:val="00E47F19"/>
    <w:rsid w:val="00E50A6D"/>
    <w:rsid w:val="00E51977"/>
    <w:rsid w:val="00E52236"/>
    <w:rsid w:val="00E57490"/>
    <w:rsid w:val="00E6043B"/>
    <w:rsid w:val="00E622F2"/>
    <w:rsid w:val="00E63A41"/>
    <w:rsid w:val="00E63AAD"/>
    <w:rsid w:val="00E64BBF"/>
    <w:rsid w:val="00E64ECB"/>
    <w:rsid w:val="00E65503"/>
    <w:rsid w:val="00E660C2"/>
    <w:rsid w:val="00E66F60"/>
    <w:rsid w:val="00E67D3D"/>
    <w:rsid w:val="00E741BF"/>
    <w:rsid w:val="00E753F7"/>
    <w:rsid w:val="00E7666A"/>
    <w:rsid w:val="00E77C2F"/>
    <w:rsid w:val="00E80DF3"/>
    <w:rsid w:val="00E815C7"/>
    <w:rsid w:val="00E83F89"/>
    <w:rsid w:val="00E84893"/>
    <w:rsid w:val="00E852E7"/>
    <w:rsid w:val="00E86EB7"/>
    <w:rsid w:val="00E905D6"/>
    <w:rsid w:val="00E91543"/>
    <w:rsid w:val="00E937C9"/>
    <w:rsid w:val="00E94443"/>
    <w:rsid w:val="00E94D38"/>
    <w:rsid w:val="00E95CF3"/>
    <w:rsid w:val="00E95FEC"/>
    <w:rsid w:val="00E97632"/>
    <w:rsid w:val="00E977D1"/>
    <w:rsid w:val="00EA1EE8"/>
    <w:rsid w:val="00EA3240"/>
    <w:rsid w:val="00EA58FF"/>
    <w:rsid w:val="00EB02A4"/>
    <w:rsid w:val="00EB05F9"/>
    <w:rsid w:val="00EB409A"/>
    <w:rsid w:val="00EC1146"/>
    <w:rsid w:val="00EC2977"/>
    <w:rsid w:val="00EC379C"/>
    <w:rsid w:val="00EC4580"/>
    <w:rsid w:val="00EC63AC"/>
    <w:rsid w:val="00EC6D47"/>
    <w:rsid w:val="00ED010C"/>
    <w:rsid w:val="00ED0495"/>
    <w:rsid w:val="00ED2312"/>
    <w:rsid w:val="00ED28FA"/>
    <w:rsid w:val="00ED3DDD"/>
    <w:rsid w:val="00ED4207"/>
    <w:rsid w:val="00ED43BD"/>
    <w:rsid w:val="00ED469E"/>
    <w:rsid w:val="00EE0EB2"/>
    <w:rsid w:val="00EE4080"/>
    <w:rsid w:val="00EE4E98"/>
    <w:rsid w:val="00EE59EA"/>
    <w:rsid w:val="00EE61A7"/>
    <w:rsid w:val="00EE6E7C"/>
    <w:rsid w:val="00EE7CBB"/>
    <w:rsid w:val="00EF0787"/>
    <w:rsid w:val="00EF1EDF"/>
    <w:rsid w:val="00EF5B48"/>
    <w:rsid w:val="00EF5E86"/>
    <w:rsid w:val="00EF6331"/>
    <w:rsid w:val="00F0110C"/>
    <w:rsid w:val="00F02465"/>
    <w:rsid w:val="00F0497D"/>
    <w:rsid w:val="00F06E62"/>
    <w:rsid w:val="00F07290"/>
    <w:rsid w:val="00F07467"/>
    <w:rsid w:val="00F125E3"/>
    <w:rsid w:val="00F170FD"/>
    <w:rsid w:val="00F2369B"/>
    <w:rsid w:val="00F23E20"/>
    <w:rsid w:val="00F2665C"/>
    <w:rsid w:val="00F31CA9"/>
    <w:rsid w:val="00F31CFF"/>
    <w:rsid w:val="00F341A2"/>
    <w:rsid w:val="00F362D5"/>
    <w:rsid w:val="00F37BBD"/>
    <w:rsid w:val="00F40427"/>
    <w:rsid w:val="00F437B4"/>
    <w:rsid w:val="00F44FED"/>
    <w:rsid w:val="00F457A0"/>
    <w:rsid w:val="00F45E1A"/>
    <w:rsid w:val="00F4694D"/>
    <w:rsid w:val="00F46E61"/>
    <w:rsid w:val="00F47F62"/>
    <w:rsid w:val="00F528F4"/>
    <w:rsid w:val="00F5321E"/>
    <w:rsid w:val="00F569D4"/>
    <w:rsid w:val="00F57104"/>
    <w:rsid w:val="00F57FC9"/>
    <w:rsid w:val="00F6175E"/>
    <w:rsid w:val="00F628F1"/>
    <w:rsid w:val="00F62EE0"/>
    <w:rsid w:val="00F631AD"/>
    <w:rsid w:val="00F63B78"/>
    <w:rsid w:val="00F64D45"/>
    <w:rsid w:val="00F7056F"/>
    <w:rsid w:val="00F73230"/>
    <w:rsid w:val="00F75C0B"/>
    <w:rsid w:val="00F77CA5"/>
    <w:rsid w:val="00F80667"/>
    <w:rsid w:val="00F807FE"/>
    <w:rsid w:val="00F80A30"/>
    <w:rsid w:val="00F82C1F"/>
    <w:rsid w:val="00F8423D"/>
    <w:rsid w:val="00F91F35"/>
    <w:rsid w:val="00F9249B"/>
    <w:rsid w:val="00F92CE3"/>
    <w:rsid w:val="00F94007"/>
    <w:rsid w:val="00F95E76"/>
    <w:rsid w:val="00F96F58"/>
    <w:rsid w:val="00FA3920"/>
    <w:rsid w:val="00FA415A"/>
    <w:rsid w:val="00FA4EE6"/>
    <w:rsid w:val="00FA568D"/>
    <w:rsid w:val="00FA5D0F"/>
    <w:rsid w:val="00FA6610"/>
    <w:rsid w:val="00FA6627"/>
    <w:rsid w:val="00FB02E6"/>
    <w:rsid w:val="00FB07EF"/>
    <w:rsid w:val="00FB106B"/>
    <w:rsid w:val="00FB1163"/>
    <w:rsid w:val="00FB299C"/>
    <w:rsid w:val="00FB301C"/>
    <w:rsid w:val="00FB5CFA"/>
    <w:rsid w:val="00FB5FDF"/>
    <w:rsid w:val="00FB6724"/>
    <w:rsid w:val="00FB6A7F"/>
    <w:rsid w:val="00FB723C"/>
    <w:rsid w:val="00FC0550"/>
    <w:rsid w:val="00FC1F56"/>
    <w:rsid w:val="00FC38EC"/>
    <w:rsid w:val="00FD0D70"/>
    <w:rsid w:val="00FD0E7B"/>
    <w:rsid w:val="00FD2016"/>
    <w:rsid w:val="00FD26D6"/>
    <w:rsid w:val="00FD40B3"/>
    <w:rsid w:val="00FD6670"/>
    <w:rsid w:val="00FD72F8"/>
    <w:rsid w:val="00FE2816"/>
    <w:rsid w:val="00FE2F2E"/>
    <w:rsid w:val="00FE3255"/>
    <w:rsid w:val="00FE33DE"/>
    <w:rsid w:val="00FE514F"/>
    <w:rsid w:val="00FE5527"/>
    <w:rsid w:val="00FE6B12"/>
    <w:rsid w:val="00FE7428"/>
    <w:rsid w:val="00FF0CFB"/>
    <w:rsid w:val="00FF0E30"/>
    <w:rsid w:val="00FF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BECBE7"/>
  <w15:chartTrackingRefBased/>
  <w15:docId w15:val="{A364AAB0-75BA-47FD-8C21-E0A9BE9B7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F0EF0"/>
    <w:pPr>
      <w:spacing w:after="36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C176A6"/>
    <w:pPr>
      <w:keepNext/>
      <w:keepLines/>
      <w:spacing w:before="240" w:after="0"/>
      <w:outlineLvl w:val="0"/>
    </w:pPr>
    <w:rPr>
      <w:rFonts w:eastAsiaTheme="majorEastAsia" w:cstheme="majorBidi"/>
      <w:b/>
      <w:caps/>
      <w:color w:val="00507E" w:themeColor="text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82CC3"/>
    <w:pPr>
      <w:keepNext/>
      <w:keepLines/>
      <w:spacing w:before="120" w:after="0"/>
      <w:outlineLvl w:val="1"/>
    </w:pPr>
    <w:rPr>
      <w:rFonts w:ascii="Calibri" w:eastAsiaTheme="majorEastAsia" w:hAnsi="Calibri" w:cstheme="majorBidi"/>
      <w:b/>
      <w:caps/>
      <w:color w:val="00507E" w:themeColor="text2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92E58"/>
    <w:pPr>
      <w:keepNext/>
      <w:keepLines/>
      <w:spacing w:before="40" w:after="0"/>
      <w:outlineLvl w:val="2"/>
    </w:pPr>
    <w:rPr>
      <w:rFonts w:eastAsiaTheme="majorEastAsia" w:cstheme="majorBidi"/>
      <w:b/>
      <w:color w:val="00507E" w:themeColor="text2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92E58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507E" w:themeColor="text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C02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C025B"/>
  </w:style>
  <w:style w:type="paragraph" w:styleId="Fuzeile">
    <w:name w:val="footer"/>
    <w:basedOn w:val="Standard"/>
    <w:link w:val="FuzeileZchn"/>
    <w:uiPriority w:val="99"/>
    <w:unhideWhenUsed/>
    <w:rsid w:val="008C02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C025B"/>
  </w:style>
  <w:style w:type="character" w:styleId="Platzhaltertext">
    <w:name w:val="Placeholder Text"/>
    <w:basedOn w:val="Absatz-Standardschriftart"/>
    <w:uiPriority w:val="99"/>
    <w:semiHidden/>
    <w:rsid w:val="00A800BE"/>
    <w:rPr>
      <w:color w:val="808080"/>
    </w:rPr>
  </w:style>
  <w:style w:type="table" w:styleId="Tabellenraster">
    <w:name w:val="Table Grid"/>
    <w:basedOn w:val="NormaleTabelle"/>
    <w:uiPriority w:val="39"/>
    <w:rsid w:val="00244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E31DDD"/>
    <w:rPr>
      <w:color w:val="D2DA4D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31DDD"/>
    <w:rPr>
      <w:color w:val="605E5C"/>
      <w:shd w:val="clear" w:color="auto" w:fill="E1DFDD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176A6"/>
    <w:rPr>
      <w:rFonts w:eastAsiaTheme="majorEastAsia" w:cstheme="majorBidi"/>
      <w:b/>
      <w:caps/>
      <w:color w:val="00507E" w:themeColor="text2"/>
      <w:sz w:val="32"/>
      <w:szCs w:val="32"/>
    </w:rPr>
  </w:style>
  <w:style w:type="paragraph" w:styleId="Listenabsatz">
    <w:name w:val="List Paragraph"/>
    <w:basedOn w:val="Standard"/>
    <w:uiPriority w:val="34"/>
    <w:qFormat/>
    <w:rsid w:val="00C176A6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A82CC3"/>
    <w:rPr>
      <w:rFonts w:ascii="Calibri" w:eastAsiaTheme="majorEastAsia" w:hAnsi="Calibri" w:cstheme="majorBidi"/>
      <w:b/>
      <w:caps/>
      <w:color w:val="00507E" w:themeColor="text2"/>
      <w:sz w:val="26"/>
      <w:szCs w:val="26"/>
    </w:rPr>
  </w:style>
  <w:style w:type="paragraph" w:styleId="Funotentext">
    <w:name w:val="footnote text"/>
    <w:basedOn w:val="Standard"/>
    <w:link w:val="FunotentextZchn"/>
    <w:uiPriority w:val="99"/>
    <w:unhideWhenUsed/>
    <w:rsid w:val="009E3DE6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9E3DE6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9E3DE6"/>
    <w:rPr>
      <w:vertAlign w:val="superscript"/>
    </w:rPr>
  </w:style>
  <w:style w:type="paragraph" w:styleId="Verzeichnis1">
    <w:name w:val="toc 1"/>
    <w:basedOn w:val="Standard"/>
    <w:next w:val="Standard"/>
    <w:autoRedefine/>
    <w:uiPriority w:val="39"/>
    <w:unhideWhenUsed/>
    <w:rsid w:val="00992E58"/>
    <w:pPr>
      <w:tabs>
        <w:tab w:val="right" w:leader="dot" w:pos="9628"/>
      </w:tabs>
      <w:spacing w:after="100"/>
    </w:pPr>
    <w:rPr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902920"/>
    <w:pPr>
      <w:spacing w:after="100"/>
      <w:ind w:left="220"/>
    </w:pPr>
  </w:style>
  <w:style w:type="paragraph" w:customStyle="1" w:styleId="Inhaltsverzeichnis">
    <w:name w:val="Inhaltsverzeichnis"/>
    <w:basedOn w:val="Inhaltsverzeichnisberschrift"/>
    <w:link w:val="InhaltsverzeichnisZchn"/>
    <w:rsid w:val="00167E31"/>
    <w:rPr>
      <w:rFonts w:asciiTheme="minorHAnsi" w:hAnsiTheme="minorHAnsi"/>
      <w:b/>
      <w:caps/>
      <w:color w:val="00507E" w:themeColor="text2"/>
    </w:rPr>
  </w:style>
  <w:style w:type="paragraph" w:styleId="Inhaltsverzeichnisberschrift">
    <w:name w:val="TOC Heading"/>
    <w:basedOn w:val="berschrift1"/>
    <w:next w:val="Standard"/>
    <w:link w:val="InhaltsverzeichnisberschriftZchn"/>
    <w:uiPriority w:val="39"/>
    <w:unhideWhenUsed/>
    <w:qFormat/>
    <w:rsid w:val="004A2036"/>
    <w:pPr>
      <w:outlineLvl w:val="9"/>
    </w:pPr>
    <w:rPr>
      <w:rFonts w:asciiTheme="majorHAnsi" w:hAnsiTheme="majorHAnsi"/>
      <w:b w:val="0"/>
      <w:caps w:val="0"/>
      <w:color w:val="003B5E" w:themeColor="accent1" w:themeShade="BF"/>
    </w:rPr>
  </w:style>
  <w:style w:type="character" w:customStyle="1" w:styleId="InhaltsverzeichnisberschriftZchn">
    <w:name w:val="Inhaltsverzeichnisüberschrift Zchn"/>
    <w:basedOn w:val="berschrift1Zchn"/>
    <w:link w:val="Inhaltsverzeichnisberschrift"/>
    <w:uiPriority w:val="39"/>
    <w:semiHidden/>
    <w:rsid w:val="004A2036"/>
    <w:rPr>
      <w:rFonts w:asciiTheme="majorHAnsi" w:eastAsiaTheme="majorEastAsia" w:hAnsiTheme="majorHAnsi" w:cstheme="majorBidi"/>
      <w:b w:val="0"/>
      <w:caps w:val="0"/>
      <w:color w:val="003B5E" w:themeColor="accent1" w:themeShade="BF"/>
      <w:sz w:val="32"/>
      <w:szCs w:val="32"/>
    </w:rPr>
  </w:style>
  <w:style w:type="character" w:customStyle="1" w:styleId="InhaltsverzeichnisZchn">
    <w:name w:val="Inhaltsverzeichnis Zchn"/>
    <w:basedOn w:val="InhaltsverzeichnisberschriftZchn"/>
    <w:link w:val="Inhaltsverzeichnis"/>
    <w:rsid w:val="00167E31"/>
    <w:rPr>
      <w:rFonts w:asciiTheme="majorHAnsi" w:eastAsiaTheme="majorEastAsia" w:hAnsiTheme="majorHAnsi" w:cstheme="majorBidi"/>
      <w:b/>
      <w:caps/>
      <w:color w:val="00507E" w:themeColor="text2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92E58"/>
    <w:rPr>
      <w:rFonts w:eastAsiaTheme="majorEastAsia" w:cstheme="majorBidi"/>
      <w:b/>
      <w:color w:val="00507E" w:themeColor="text2"/>
      <w:sz w:val="24"/>
      <w:szCs w:val="24"/>
    </w:rPr>
  </w:style>
  <w:style w:type="paragraph" w:customStyle="1" w:styleId="Code">
    <w:name w:val="Code"/>
    <w:link w:val="CodeZchn"/>
    <w:qFormat/>
    <w:rsid w:val="001B2D64"/>
    <w:pPr>
      <w:pBdr>
        <w:top w:val="single" w:sz="4" w:space="1" w:color="A8A8A7" w:themeColor="accent4" w:themeTint="99"/>
        <w:left w:val="single" w:sz="4" w:space="4" w:color="A8A8A7" w:themeColor="accent4" w:themeTint="99"/>
        <w:bottom w:val="single" w:sz="4" w:space="1" w:color="A8A8A7" w:themeColor="accent4" w:themeTint="99"/>
        <w:right w:val="single" w:sz="4" w:space="4" w:color="A8A8A7" w:themeColor="accent4" w:themeTint="99"/>
      </w:pBdr>
      <w:shd w:val="clear" w:color="auto" w:fill="F2F2F2" w:themeFill="background1" w:themeFillShade="F2"/>
      <w:spacing w:before="200" w:after="200" w:line="276" w:lineRule="auto"/>
      <w:ind w:left="113"/>
    </w:pPr>
    <w:rPr>
      <w:rFonts w:ascii="Arial" w:hAnsi="Arial"/>
      <w:color w:val="373737" w:themeColor="accent4" w:themeShade="80"/>
      <w:sz w:val="20"/>
      <w:lang w:val="en-US"/>
    </w:rPr>
  </w:style>
  <w:style w:type="character" w:customStyle="1" w:styleId="CodeZchn">
    <w:name w:val="Code Zchn"/>
    <w:basedOn w:val="berschrift3Zchn"/>
    <w:link w:val="Code"/>
    <w:rsid w:val="001B2D64"/>
    <w:rPr>
      <w:rFonts w:ascii="Arial" w:eastAsiaTheme="majorEastAsia" w:hAnsi="Arial" w:cstheme="majorBidi"/>
      <w:b/>
      <w:color w:val="373737" w:themeColor="accent4" w:themeShade="80"/>
      <w:sz w:val="20"/>
      <w:szCs w:val="24"/>
      <w:shd w:val="clear" w:color="auto" w:fill="F2F2F2" w:themeFill="background1" w:themeFillShade="F2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92E58"/>
    <w:rPr>
      <w:rFonts w:eastAsiaTheme="majorEastAsia" w:cstheme="majorBidi"/>
      <w:b/>
      <w:iCs/>
      <w:color w:val="00507E" w:themeColor="text2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9A4376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9A4376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9A4376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615533"/>
    <w:pPr>
      <w:spacing w:after="200" w:line="240" w:lineRule="auto"/>
    </w:pPr>
    <w:rPr>
      <w:i/>
      <w:iCs/>
      <w:color w:val="00507E" w:themeColor="text2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E552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E552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E552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E55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E5527"/>
    <w:rPr>
      <w:b/>
      <w:b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BE0E46"/>
    <w:pPr>
      <w:spacing w:after="100"/>
      <w:ind w:left="440"/>
    </w:pPr>
  </w:style>
  <w:style w:type="character" w:styleId="BesuchterLink">
    <w:name w:val="FollowedHyperlink"/>
    <w:basedOn w:val="Absatz-Standardschriftart"/>
    <w:uiPriority w:val="99"/>
    <w:semiHidden/>
    <w:unhideWhenUsed/>
    <w:rsid w:val="005C592D"/>
    <w:rPr>
      <w:color w:val="008BD2" w:themeColor="followedHyperlink"/>
      <w:u w:val="single"/>
    </w:rPr>
  </w:style>
  <w:style w:type="character" w:styleId="Hervorhebung">
    <w:name w:val="Emphasis"/>
    <w:basedOn w:val="Absatz-Standardschriftart"/>
    <w:uiPriority w:val="20"/>
    <w:qFormat/>
    <w:rsid w:val="00B1387B"/>
    <w:rPr>
      <w:i/>
      <w:iCs/>
    </w:rPr>
  </w:style>
  <w:style w:type="paragraph" w:styleId="KeinLeerraum">
    <w:name w:val="No Spacing"/>
    <w:uiPriority w:val="1"/>
    <w:qFormat/>
    <w:rsid w:val="002D4F7D"/>
    <w:pPr>
      <w:spacing w:after="0" w:line="240" w:lineRule="auto"/>
    </w:pPr>
  </w:style>
  <w:style w:type="paragraph" w:styleId="berarbeitung">
    <w:name w:val="Revision"/>
    <w:hidden/>
    <w:uiPriority w:val="99"/>
    <w:semiHidden/>
    <w:rsid w:val="00241D0D"/>
    <w:pPr>
      <w:spacing w:after="0" w:line="240" w:lineRule="auto"/>
    </w:pPr>
  </w:style>
  <w:style w:type="paragraph" w:styleId="Aufzhlungszeichen">
    <w:name w:val="List Bullet"/>
    <w:basedOn w:val="Standard"/>
    <w:uiPriority w:val="99"/>
    <w:unhideWhenUsed/>
    <w:rsid w:val="003D2B9B"/>
    <w:pPr>
      <w:numPr>
        <w:numId w:val="13"/>
      </w:numPr>
      <w:contextualSpacing/>
    </w:pPr>
  </w:style>
  <w:style w:type="paragraph" w:styleId="StandardWeb">
    <w:name w:val="Normal (Web)"/>
    <w:basedOn w:val="Standard"/>
    <w:uiPriority w:val="99"/>
    <w:semiHidden/>
    <w:unhideWhenUsed/>
    <w:rsid w:val="005C7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5C7558"/>
    <w:rPr>
      <w:b/>
      <w:bCs/>
    </w:rPr>
  </w:style>
  <w:style w:type="character" w:customStyle="1" w:styleId="s">
    <w:name w:val="ͼs"/>
    <w:basedOn w:val="Absatz-Standardschriftart"/>
    <w:rsid w:val="00DA46D6"/>
  </w:style>
  <w:style w:type="character" w:customStyle="1" w:styleId="r">
    <w:name w:val="ͼr"/>
    <w:basedOn w:val="Absatz-Standardschriftart"/>
    <w:rsid w:val="00DA46D6"/>
  </w:style>
  <w:style w:type="character" w:customStyle="1" w:styleId="u">
    <w:name w:val="ͼu"/>
    <w:basedOn w:val="Absatz-Standardschriftart"/>
    <w:rsid w:val="00DA46D6"/>
  </w:style>
  <w:style w:type="character" w:customStyle="1" w:styleId="citation-743">
    <w:name w:val="citation-743"/>
    <w:basedOn w:val="Absatz-Standardschriftart"/>
    <w:rsid w:val="003027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7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1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42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7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95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82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1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52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9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07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60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14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09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4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0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0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0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9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94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07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46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9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3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7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7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8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473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59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9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0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70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50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14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1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10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3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2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2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3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4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7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4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33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2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99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8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35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94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0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02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4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4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www.truenas.com/docs/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tailscale.com/docs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ubuntu.com/server/docs/" TargetMode="Externa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hyperlink" Target="https://pve.proxmox.com/wiki/Main_Page%20" TargetMode="External"/><Relationship Id="rId28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s://jellyfin.org/docs/" TargetMode="External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Allgemein\Dokumentenvorlagen\GEWO%20Dokumentenvorlage%20ohne%20Fu&#223;zeile.dotx" TargetMode="External"/></Relationships>
</file>

<file path=word/theme/theme1.xml><?xml version="1.0" encoding="utf-8"?>
<a:theme xmlns:a="http://schemas.openxmlformats.org/drawingml/2006/main" name="Office">
  <a:themeElements>
    <a:clrScheme name="GEWO Farben">
      <a:dk1>
        <a:sysClr val="windowText" lastClr="000000"/>
      </a:dk1>
      <a:lt1>
        <a:sysClr val="window" lastClr="FFFFFF"/>
      </a:lt1>
      <a:dk2>
        <a:srgbClr val="00507E"/>
      </a:dk2>
      <a:lt2>
        <a:srgbClr val="D2DA4D"/>
      </a:lt2>
      <a:accent1>
        <a:srgbClr val="00507E"/>
      </a:accent1>
      <a:accent2>
        <a:srgbClr val="D2DA4D"/>
      </a:accent2>
      <a:accent3>
        <a:srgbClr val="008BD2"/>
      </a:accent3>
      <a:accent4>
        <a:srgbClr val="6F6F6E"/>
      </a:accent4>
      <a:accent5>
        <a:srgbClr val="E0E581"/>
      </a:accent5>
      <a:accent6>
        <a:srgbClr val="0068A2"/>
      </a:accent6>
      <a:hlink>
        <a:srgbClr val="D2DA4D"/>
      </a:hlink>
      <a:folHlink>
        <a:srgbClr val="008BD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2023-05-25T00:00:00</PublishDate>
  <Abstract/>
  <CompanyAddress/>
  <CompanyPhone>+49 8122 9748-</CompanyPhone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F01A33E44CF84D96D94EDF18B13FF2" ma:contentTypeVersion="4" ma:contentTypeDescription="Ein neues Dokument erstellen." ma:contentTypeScope="" ma:versionID="1ab8e60dc84c5ea8e375065198e28707">
  <xsd:schema xmlns:xsd="http://www.w3.org/2001/XMLSchema" xmlns:xs="http://www.w3.org/2001/XMLSchema" xmlns:p="http://schemas.microsoft.com/office/2006/metadata/properties" xmlns:ns2="8139e084-418a-492b-8e98-79cbea5b42fb" targetNamespace="http://schemas.microsoft.com/office/2006/metadata/properties" ma:root="true" ma:fieldsID="ecee57798e362af12d15f38141ff6d8e" ns2:_="">
    <xsd:import namespace="8139e084-418a-492b-8e98-79cbea5b42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39e084-418a-492b-8e98-79cbea5b42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440525-4A8A-4E8D-8F3B-9E5FE51038E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E97411-7731-4CDE-BB01-D2D0B4FDD7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39e084-418a-492b-8e98-79cbea5b42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F4557F-A7F4-4C19-8F3A-655890CED91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2CEED29-A136-4D34-8A47-F3170063B7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GEWO Dokumentenvorlage ohne Fußzeile.dotx</Template>
  <TotalTime>0</TotalTime>
  <Pages>25</Pages>
  <Words>4476</Words>
  <Characters>28202</Characters>
  <Application>Microsoft Office Word</Application>
  <DocSecurity>0</DocSecurity>
  <Lines>235</Lines>
  <Paragraphs>65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Projektdokumentation</vt:lpstr>
    </vt:vector>
  </TitlesOfParts>
  <Company>GEWO Feinmechanik GmbH</Company>
  <LinksUpToDate>false</LinksUpToDate>
  <CharactersWithSpaces>32613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Projektdokumentation</dc:title>
  <dc:subject/>
  <dc:creator>Carmen Siegl</dc:creator>
  <cp:keywords/>
  <dc:description/>
  <cp:lastModifiedBy>Thomas</cp:lastModifiedBy>
  <cp:revision>133</cp:revision>
  <cp:lastPrinted>2025-05-28T13:15:00Z</cp:lastPrinted>
  <dcterms:created xsi:type="dcterms:W3CDTF">2024-06-14T10:30:00Z</dcterms:created>
  <dcterms:modified xsi:type="dcterms:W3CDTF">2026-02-27T18:37:00Z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ox_ABTEILUNGEN">
    <vt:lpwstr/>
  </property>
  <property fmtid="{D5CDD505-2E9C-101B-9397-08002B2CF9AE}" pid="3" name="rox_CreatedBy">
    <vt:lpwstr>18.06.2024</vt:lpwstr>
  </property>
  <property fmtid="{D5CDD505-2E9C-101B-9397-08002B2CF9AE}" pid="4" name="rox_Description">
    <vt:lpwstr/>
  </property>
  <property fmtid="{D5CDD505-2E9C-101B-9397-08002B2CF9AE}" pid="5" name="rox_DocPath">
    <vt:lpwstr>Dokumente/02_Abteilungen/Ausbildung/Allgemein/</vt:lpwstr>
  </property>
  <property fmtid="{D5CDD505-2E9C-101B-9397-08002B2CF9AE}" pid="6" name="rox_DocType">
    <vt:lpwstr>externes Dokument</vt:lpwstr>
  </property>
  <property fmtid="{D5CDD505-2E9C-101B-9397-08002B2CF9AE}" pid="7" name="rox_FileName">
    <vt:lpwstr>Vorlage Projektdokumentation.docx</vt:lpwstr>
  </property>
  <property fmtid="{D5CDD505-2E9C-101B-9397-08002B2CF9AE}" pid="8" name="rox_Folgeaufgabe">
    <vt:lpwstr/>
  </property>
  <property fmtid="{D5CDD505-2E9C-101B-9397-08002B2CF9AE}" pid="9" name="rox_ID">
    <vt:lpwstr>24469</vt:lpwstr>
  </property>
  <property fmtid="{D5CDD505-2E9C-101B-9397-08002B2CF9AE}" pid="10" name="rox_ISO500012011">
    <vt:lpwstr/>
  </property>
  <property fmtid="{D5CDD505-2E9C-101B-9397-08002B2CF9AE}" pid="11" name="rox_ISO90012008">
    <vt:lpwstr/>
  </property>
  <property fmtid="{D5CDD505-2E9C-101B-9397-08002B2CF9AE}" pid="12" name="rox_ISO90012015">
    <vt:lpwstr/>
  </property>
  <property fmtid="{D5CDD505-2E9C-101B-9397-08002B2CF9AE}" pid="13" name="rox_Kundennummer">
    <vt:lpwstr/>
  </property>
  <property fmtid="{D5CDD505-2E9C-101B-9397-08002B2CF9AE}" pid="14" name="rox_Lieferantennummer">
    <vt:lpwstr/>
  </property>
  <property fmtid="{D5CDD505-2E9C-101B-9397-08002B2CF9AE}" pid="15" name="rox_Meta">
    <vt:lpwstr>19</vt:lpwstr>
  </property>
  <property fmtid="{D5CDD505-2E9C-101B-9397-08002B2CF9AE}" pid="16" name="rox_Meta0">
    <vt:lpwstr>&lt;fields&gt;&lt;Field id="rox_Size" caption="Dateigröße" orderid="14" /&gt;&lt;Field id="rox_ID" caption="ID" orderid="27" /&gt;&lt;Field id="rox_</vt:lpwstr>
  </property>
  <property fmtid="{D5CDD505-2E9C-101B-9397-08002B2CF9AE}" pid="17" name="rox_Meta1">
    <vt:lpwstr>Title" caption="Titel" orderid="1" /&gt;&lt;Field id="rox_Status" caption="Status" orderid="4" /&gt;&lt;Field id="rox_Revision" caption="Re</vt:lpwstr>
  </property>
  <property fmtid="{D5CDD505-2E9C-101B-9397-08002B2CF9AE}" pid="18" name="rox_Meta10">
    <vt:lpwstr>eld id="rox_step_bearbeitung_u" caption="Bearbeitung abgeschlossen durch" orderid="20" /&gt;&lt;Field id="rox_step_bearbeiter" captio</vt:lpwstr>
  </property>
  <property fmtid="{D5CDD505-2E9C-101B-9397-08002B2CF9AE}" pid="19" name="rox_Meta11">
    <vt:lpwstr>n="Bearbeiter (alle)" type="roleconcat" orderid="21"&gt;Attenberger, Sebastian - 18.06.2024 17:44:55&lt;/Field&gt;&lt;Field id="rox_Kundenn</vt:lpwstr>
  </property>
  <property fmtid="{D5CDD505-2E9C-101B-9397-08002B2CF9AE}" pid="20" name="rox_Meta12">
    <vt:lpwstr>ummer" caption="Kundennummer" orderid="22" /&gt;&lt;Field id="rox_Lieferantennummer" caption="Lieferantennummer" orderid="23" /&gt;&lt;Fiel</vt:lpwstr>
  </property>
  <property fmtid="{D5CDD505-2E9C-101B-9397-08002B2CF9AE}" pid="21" name="rox_Meta13">
    <vt:lpwstr>d id="rox_RoleV" caption="Rolle: Verantwortlicher" orderid="30" /&gt;&lt;Field id="rox_ReferencesTo" caption="Referenzen auf" type="R</vt:lpwstr>
  </property>
  <property fmtid="{D5CDD505-2E9C-101B-9397-08002B2CF9AE}" pid="22" name="rox_Meta14">
    <vt:lpwstr>efTo" url="https://DMS/Roxtra" colcount="1" orderid="31" /&gt;&lt;GlobalFieldHandler url="https://DMS/Roxtra/doc/DownloadGlobalFieldH</vt:lpwstr>
  </property>
  <property fmtid="{D5CDD505-2E9C-101B-9397-08002B2CF9AE}" pid="23" name="rox_Meta15">
    <vt:lpwstr>andler.ashx?token=eyJhbGciOiJIUzI1NiIsImtpZCI6IjNlMjk3MDA2LTMwMmUtNGI4Ni05MTUxLTc3YWYzOWRhYjg0MyIsInR5cCI6IkpXVCJ9.eyJVc2VySUQi</vt:lpwstr>
  </property>
  <property fmtid="{D5CDD505-2E9C-101B-9397-08002B2CF9AE}" pid="24" name="rox_Meta16">
    <vt:lpwstr>OiIyNjEiLCJzdWIiOiI3MmZiZTg2NS05MmQ0LTQ4YmMtYWM5Yy1hNzA2MDc2YjkzZTQiLCJyZXF1ZXN0ZWRCeUNsaWVudElEIjoiM2UyOTcwMDYtMzAyZS00Yjg2LTk</vt:lpwstr>
  </property>
  <property fmtid="{D5CDD505-2E9C-101B-9397-08002B2CF9AE}" pid="25" name="rox_Meta17">
    <vt:lpwstr>xNTEtNzdhZjM5ZGFiODQzIiwibmJmIjoxNzM5OTY5MTM0LCJleHAiOjE3Mzk5NzI3MzQsImlhdCI6MTczOTk2OTEzNCwiaXNzIjoicm9YdHJhIn0.JZqD-FN1Y2ScqD</vt:lpwstr>
  </property>
  <property fmtid="{D5CDD505-2E9C-101B-9397-08002B2CF9AE}" pid="26" name="rox_Meta18">
    <vt:lpwstr>z7_PKbl6mjVzT8D9oKVkjkFdTCqmU" /&gt;&lt;/fields&gt;</vt:lpwstr>
  </property>
  <property fmtid="{D5CDD505-2E9C-101B-9397-08002B2CF9AE}" pid="27" name="rox_Meta2">
    <vt:lpwstr>vision" orderid="5" /&gt;&lt;Field id="rox_Description" caption="Beschreibung" orderid="6" /&gt;&lt;Field id="rox_DocType" caption="Dokumen</vt:lpwstr>
  </property>
  <property fmtid="{D5CDD505-2E9C-101B-9397-08002B2CF9AE}" pid="28" name="rox_Meta3">
    <vt:lpwstr>tentyp" orderid="13" /&gt;&lt;Field id="rox_CreatedBy" caption="Ersterstellung am" orderid="16" /&gt;&lt;Field id="rox_UpdatedBy" caption="</vt:lpwstr>
  </property>
  <property fmtid="{D5CDD505-2E9C-101B-9397-08002B2CF9AE}" pid="29" name="rox_Meta4">
    <vt:lpwstr>Geändert durch" orderid="18" /&gt;&lt;Field id="rox_UpdatedAt" caption="Geändert am" orderid="17" /&gt;&lt;Field id="rox_DocPath" caption="</vt:lpwstr>
  </property>
  <property fmtid="{D5CDD505-2E9C-101B-9397-08002B2CF9AE}" pid="30" name="rox_Meta5">
    <vt:lpwstr>Pfad" orderid="28" /&gt;&lt;Field id="rox_ParentDocTitle" caption="Ordner" orderid="29" /&gt;&lt;Field id="rox_FileName" caption="Dateiname</vt:lpwstr>
  </property>
  <property fmtid="{D5CDD505-2E9C-101B-9397-08002B2CF9AE}" pid="31" name="rox_Meta6">
    <vt:lpwstr>" orderid="3" /&gt;&lt;Field id="rox_Folgeaufgabe" caption="Folgeaufgabe" orderid="2" /&gt;&lt;Field id="rox_Wiedervorlage" caption="Wieder</vt:lpwstr>
  </property>
  <property fmtid="{D5CDD505-2E9C-101B-9397-08002B2CF9AE}" pid="32" name="rox_Meta7">
    <vt:lpwstr>vorlage" orderid="7" /&gt;&lt;Field id="rox_ISO90012015" caption="ISO 9001:2015" orderid="8" /&gt;&lt;Field id="rox_ISO90012008" caption="I</vt:lpwstr>
  </property>
  <property fmtid="{D5CDD505-2E9C-101B-9397-08002B2CF9AE}" pid="33" name="rox_Meta8">
    <vt:lpwstr>SO 9001:2008" orderid="9" /&gt;&lt;Field id="rox_ISO500012011" caption="ISO 50001:2011" orderid="10" /&gt;&lt;Field id="rox_ABTEILUNGEN" ca</vt:lpwstr>
  </property>
  <property fmtid="{D5CDD505-2E9C-101B-9397-08002B2CF9AE}" pid="34" name="rox_Meta9">
    <vt:lpwstr>ption="Abteilungen" orderid="11" /&gt;&lt;Field id="rox_step_bearbeitung_d" caption="Bearbeitung abgeschlossen am" orderid="19" /&gt;&lt;Fi</vt:lpwstr>
  </property>
  <property fmtid="{D5CDD505-2E9C-101B-9397-08002B2CF9AE}" pid="35" name="rox_ParentDocTitle">
    <vt:lpwstr>Allgemein</vt:lpwstr>
  </property>
  <property fmtid="{D5CDD505-2E9C-101B-9397-08002B2CF9AE}" pid="36" name="rox_ReferencesTo">
    <vt:lpwstr>...</vt:lpwstr>
  </property>
  <property fmtid="{D5CDD505-2E9C-101B-9397-08002B2CF9AE}" pid="37" name="rox_Revision">
    <vt:lpwstr>002/06.2024</vt:lpwstr>
  </property>
  <property fmtid="{D5CDD505-2E9C-101B-9397-08002B2CF9AE}" pid="38" name="rox_RoleV">
    <vt:lpwstr>Attenberger, Sebastian - s.attenberger@gewo.net</vt:lpwstr>
  </property>
  <property fmtid="{D5CDD505-2E9C-101B-9397-08002B2CF9AE}" pid="39" name="rox_Size">
    <vt:lpwstr>1526692</vt:lpwstr>
  </property>
  <property fmtid="{D5CDD505-2E9C-101B-9397-08002B2CF9AE}" pid="40" name="rox_Status">
    <vt:lpwstr>freigegeben</vt:lpwstr>
  </property>
  <property fmtid="{D5CDD505-2E9C-101B-9397-08002B2CF9AE}" pid="41" name="rox_step_bearbeiter">
    <vt:lpwstr>Attenberger, Sebastian...</vt:lpwstr>
  </property>
  <property fmtid="{D5CDD505-2E9C-101B-9397-08002B2CF9AE}" pid="42" name="rox_step_bearbeitung_d">
    <vt:lpwstr>18.06.2024</vt:lpwstr>
  </property>
  <property fmtid="{D5CDD505-2E9C-101B-9397-08002B2CF9AE}" pid="43" name="rox_step_bearbeitung_u">
    <vt:lpwstr>Attenberger, Sebastian</vt:lpwstr>
  </property>
  <property fmtid="{D5CDD505-2E9C-101B-9397-08002B2CF9AE}" pid="44" name="rox_Title">
    <vt:lpwstr>Vorlage Projektdokumentation</vt:lpwstr>
  </property>
  <property fmtid="{D5CDD505-2E9C-101B-9397-08002B2CF9AE}" pid="45" name="rox_UpdatedAt">
    <vt:lpwstr>18.06.2024</vt:lpwstr>
  </property>
  <property fmtid="{D5CDD505-2E9C-101B-9397-08002B2CF9AE}" pid="46" name="rox_UpdatedBy">
    <vt:lpwstr>Attenberger, Sebastian</vt:lpwstr>
  </property>
  <property fmtid="{D5CDD505-2E9C-101B-9397-08002B2CF9AE}" pid="47" name="rox_Wiedervorlage">
    <vt:lpwstr/>
  </property>
  <property fmtid="{D5CDD505-2E9C-101B-9397-08002B2CF9AE}" pid="48" name="ContentTypeId">
    <vt:lpwstr>0x01010027F01A33E44CF84D96D94EDF18B13FF2</vt:lpwstr>
  </property>
</Properties>
</file>